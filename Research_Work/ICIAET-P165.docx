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815EA" w14:textId="50E0C483" w:rsidR="0016385D" w:rsidRPr="00075EA6" w:rsidRDefault="0080473C" w:rsidP="00D30640">
      <w:pPr>
        <w:pStyle w:val="PaperTitle"/>
        <w:spacing w:before="0"/>
        <w:rPr>
          <w:b w:val="0"/>
          <w:bCs/>
          <w:sz w:val="24"/>
          <w:szCs w:val="24"/>
        </w:rPr>
      </w:pPr>
      <w:r w:rsidRPr="0080473C">
        <w:t xml:space="preserve">     </w:t>
      </w:r>
      <w:r w:rsidRPr="00705027">
        <w:t>Indoor Plant Monitoring System Using IoT</w:t>
      </w:r>
    </w:p>
    <w:p w14:paraId="548D96A3" w14:textId="6BA161AE" w:rsidR="00C14B14" w:rsidRDefault="00A171F3" w:rsidP="2F830975">
      <w:pPr>
        <w:pStyle w:val="AuthorName"/>
        <w:rPr>
          <w:sz w:val="20"/>
          <w:lang w:val="en-GB" w:eastAsia="en-GB"/>
        </w:rPr>
      </w:pPr>
      <w:r>
        <w:t>Har</w:t>
      </w:r>
      <w:r w:rsidR="003C434B">
        <w:t>i</w:t>
      </w:r>
      <w:r>
        <w:t>chandana Bethapudi</w:t>
      </w:r>
      <w:r w:rsidR="00EF6940" w:rsidRPr="2F830975">
        <w:rPr>
          <w:vertAlign w:val="superscript"/>
        </w:rPr>
        <w:t>1,</w:t>
      </w:r>
      <w:r w:rsidR="003A5C85" w:rsidRPr="2F830975">
        <w:rPr>
          <w:vertAlign w:val="superscript"/>
        </w:rPr>
        <w:t xml:space="preserve"> </w:t>
      </w:r>
      <w:r w:rsidR="00EF6940" w:rsidRPr="2F830975">
        <w:rPr>
          <w:vertAlign w:val="superscript"/>
        </w:rPr>
        <w:t>a)</w:t>
      </w:r>
      <w:r w:rsidR="0016385D">
        <w:t xml:space="preserve"> </w:t>
      </w:r>
      <w:r w:rsidR="003C434B">
        <w:t xml:space="preserve">Likhitha Ande, </w:t>
      </w:r>
      <w:r w:rsidR="00CD4848">
        <w:t>Lalitha Rajaka</w:t>
      </w:r>
      <w:r w:rsidR="00F7670B">
        <w:t xml:space="preserve">, Asha Nidhi </w:t>
      </w:r>
      <w:proofErr w:type="spellStart"/>
      <w:r w:rsidR="00F7670B">
        <w:t>Kummetha</w:t>
      </w:r>
      <w:proofErr w:type="spellEnd"/>
      <w:r w:rsidR="00F7670B">
        <w:t xml:space="preserve">, </w:t>
      </w:r>
      <w:r w:rsidR="00741F8E">
        <w:t>and Hema Latha Kovuru</w:t>
      </w:r>
      <w:r w:rsidR="00EF6940" w:rsidRPr="2F830975">
        <w:rPr>
          <w:vertAlign w:val="superscript"/>
        </w:rPr>
        <w:t>2</w:t>
      </w:r>
      <w:r w:rsidR="007B4863" w:rsidRPr="2F830975">
        <w:rPr>
          <w:vertAlign w:val="superscript"/>
        </w:rPr>
        <w:t xml:space="preserve">, </w:t>
      </w:r>
      <w:r w:rsidR="00EF6940" w:rsidRPr="2F830975">
        <w:rPr>
          <w:vertAlign w:val="superscript"/>
        </w:rPr>
        <w:t>3</w:t>
      </w:r>
      <w:r w:rsidR="003A5C85" w:rsidRPr="2F830975">
        <w:rPr>
          <w:vertAlign w:val="superscript"/>
        </w:rPr>
        <w:t>,</w:t>
      </w:r>
      <w:r w:rsidR="00741F8E">
        <w:rPr>
          <w:vertAlign w:val="superscript"/>
        </w:rPr>
        <w:t>4</w:t>
      </w:r>
      <w:r w:rsidR="00DB3062">
        <w:rPr>
          <w:vertAlign w:val="superscript"/>
        </w:rPr>
        <w:t>,5</w:t>
      </w:r>
      <w:r w:rsidR="003A5C85" w:rsidRPr="2F830975">
        <w:rPr>
          <w:vertAlign w:val="superscript"/>
        </w:rPr>
        <w:t xml:space="preserve"> b)</w:t>
      </w:r>
    </w:p>
    <w:p w14:paraId="4AE76C56" w14:textId="77777777" w:rsidR="004D6799" w:rsidRPr="004D6799" w:rsidRDefault="004D6799" w:rsidP="004D6799">
      <w:pPr>
        <w:pStyle w:val="AuthorAffiliation"/>
        <w:rPr>
          <w:iCs/>
          <w:lang w:val="en-IN" w:eastAsia="en-GB"/>
        </w:rPr>
      </w:pPr>
      <w:r w:rsidRPr="004D6799">
        <w:rPr>
          <w:iCs/>
          <w:vertAlign w:val="superscript"/>
          <w:lang w:val="en-IN" w:eastAsia="en-GB"/>
        </w:rPr>
        <w:t>1</w:t>
      </w:r>
      <w:r w:rsidRPr="004D6799">
        <w:rPr>
          <w:iCs/>
          <w:lang w:val="en-IN" w:eastAsia="en-GB"/>
        </w:rPr>
        <w:t>Associate Professor, Computer Science and Engineering, Srinivasa Ramanujan Institute of Technology, Anantapur, India.</w:t>
      </w:r>
    </w:p>
    <w:p w14:paraId="27A80BBE" w14:textId="77777777" w:rsidR="00E251F6" w:rsidRDefault="004D6799" w:rsidP="00E90AD7">
      <w:pPr>
        <w:pStyle w:val="AuthorEmail"/>
        <w:rPr>
          <w:i/>
          <w:iCs/>
          <w:lang w:val="en-IN" w:eastAsia="en-GB"/>
        </w:rPr>
      </w:pPr>
      <w:r w:rsidRPr="004D6799">
        <w:rPr>
          <w:i/>
          <w:iCs/>
          <w:vertAlign w:val="superscript"/>
          <w:lang w:val="en-IN" w:eastAsia="en-GB"/>
        </w:rPr>
        <w:t xml:space="preserve">2,3,4,5 </w:t>
      </w:r>
      <w:r w:rsidRPr="004D6799">
        <w:rPr>
          <w:i/>
          <w:iCs/>
          <w:lang w:val="en-IN" w:eastAsia="en-GB"/>
        </w:rPr>
        <w:t>Computer Science and Engineering, Srinivasa Ramanujan Institute of Technology</w:t>
      </w:r>
    </w:p>
    <w:p w14:paraId="5D3DD5C4" w14:textId="1A5E1DC0" w:rsidR="00EB29E4" w:rsidRPr="00EB29E4" w:rsidRDefault="00C14B14" w:rsidP="00E90AD7">
      <w:pPr>
        <w:pStyle w:val="AuthorEmail"/>
        <w:rPr>
          <w:iCs/>
          <w:lang w:val="en-IN" w:eastAsia="en-GB"/>
        </w:rPr>
      </w:pPr>
      <w:r w:rsidRPr="00075EA6">
        <w:br/>
      </w:r>
      <w:r w:rsidR="00EB29E4" w:rsidRPr="00EB29E4">
        <w:rPr>
          <w:iCs/>
          <w:vertAlign w:val="superscript"/>
          <w:lang w:val="en-IN"/>
        </w:rPr>
        <w:t>a)</w:t>
      </w:r>
      <w:hyperlink r:id="rId9" w:history="1">
        <w:r w:rsidR="00EB29E4" w:rsidRPr="00EB29E4">
          <w:rPr>
            <w:rStyle w:val="Hyperlink"/>
            <w:iCs/>
            <w:lang w:val="en-IN"/>
          </w:rPr>
          <w:t>harichandana.cse@srit.ac.in</w:t>
        </w:r>
      </w:hyperlink>
      <w:r w:rsidR="00EB29E4" w:rsidRPr="00EB29E4">
        <w:rPr>
          <w:iCs/>
          <w:lang w:val="en-IN"/>
        </w:rPr>
        <w:t>,</w:t>
      </w:r>
    </w:p>
    <w:p w14:paraId="283EBAB6" w14:textId="77777777" w:rsidR="00EB29E4" w:rsidRPr="00EB29E4" w:rsidRDefault="00EB29E4" w:rsidP="00E90AD7">
      <w:pPr>
        <w:pStyle w:val="AuthorEmail"/>
        <w:rPr>
          <w:iCs/>
          <w:u w:val="single"/>
          <w:lang w:val="en-IN"/>
        </w:rPr>
      </w:pPr>
      <w:r w:rsidRPr="00EB29E4">
        <w:rPr>
          <w:iCs/>
          <w:lang w:val="en-IN"/>
        </w:rPr>
        <w:t xml:space="preserve"> </w:t>
      </w:r>
      <w:r w:rsidRPr="00EB29E4">
        <w:rPr>
          <w:iCs/>
          <w:vertAlign w:val="superscript"/>
          <w:lang w:val="en-IN"/>
        </w:rPr>
        <w:t>b)</w:t>
      </w:r>
      <w:hyperlink r:id="rId10" w:history="1">
        <w:r w:rsidRPr="00EB29E4">
          <w:rPr>
            <w:rStyle w:val="Hyperlink"/>
            <w:iCs/>
            <w:lang w:val="en-IN"/>
          </w:rPr>
          <w:t>204g1a0548@srit.ac.in</w:t>
        </w:r>
      </w:hyperlink>
    </w:p>
    <w:p w14:paraId="098DB149" w14:textId="77777777" w:rsidR="00EB29E4" w:rsidRPr="00EB29E4" w:rsidRDefault="00EB29E4" w:rsidP="00E90AD7">
      <w:pPr>
        <w:pStyle w:val="AuthorEmail"/>
        <w:rPr>
          <w:iCs/>
          <w:lang w:val="en-IN"/>
        </w:rPr>
      </w:pPr>
      <w:r w:rsidRPr="00EB29E4">
        <w:rPr>
          <w:iCs/>
          <w:lang w:val="en-IN"/>
        </w:rPr>
        <w:t xml:space="preserve"> </w:t>
      </w:r>
      <w:r w:rsidRPr="00EB29E4">
        <w:rPr>
          <w:iCs/>
          <w:vertAlign w:val="superscript"/>
          <w:lang w:val="en-IN"/>
        </w:rPr>
        <w:t>c)</w:t>
      </w:r>
      <w:hyperlink r:id="rId11" w:history="1">
        <w:r w:rsidRPr="00EB29E4">
          <w:rPr>
            <w:rStyle w:val="Hyperlink"/>
            <w:iCs/>
            <w:lang w:val="en-IN"/>
          </w:rPr>
          <w:t>204g1a0547@srit.ac.in</w:t>
        </w:r>
      </w:hyperlink>
    </w:p>
    <w:p w14:paraId="1BD6F6D8" w14:textId="77777777" w:rsidR="00EB29E4" w:rsidRPr="00EB29E4" w:rsidRDefault="00EB29E4" w:rsidP="00E90AD7">
      <w:pPr>
        <w:pStyle w:val="AuthorEmail"/>
        <w:rPr>
          <w:iCs/>
          <w:lang w:val="en-IN"/>
        </w:rPr>
      </w:pPr>
      <w:r w:rsidRPr="00EB29E4">
        <w:rPr>
          <w:iCs/>
          <w:vertAlign w:val="superscript"/>
          <w:lang w:val="en-IN"/>
        </w:rPr>
        <w:t>d)</w:t>
      </w:r>
      <w:hyperlink r:id="rId12" w:history="1">
        <w:r w:rsidRPr="00EB29E4">
          <w:rPr>
            <w:rStyle w:val="Hyperlink"/>
            <w:iCs/>
            <w:lang w:val="en-IN"/>
          </w:rPr>
          <w:t>204g1a0516@srit.ac.in</w:t>
        </w:r>
      </w:hyperlink>
    </w:p>
    <w:p w14:paraId="666E3FD3" w14:textId="14950E87" w:rsidR="00EB29E4" w:rsidRPr="00EB29E4" w:rsidRDefault="00EB29E4" w:rsidP="00E90AD7">
      <w:pPr>
        <w:pStyle w:val="AuthorEmail"/>
        <w:rPr>
          <w:bCs/>
          <w:iCs/>
          <w:lang w:val="en-IN"/>
        </w:rPr>
      </w:pPr>
      <w:r w:rsidRPr="00EB29E4">
        <w:rPr>
          <w:iCs/>
          <w:vertAlign w:val="superscript"/>
          <w:lang w:val="en-IN"/>
        </w:rPr>
        <w:t>e)</w:t>
      </w:r>
      <w:hyperlink r:id="rId13" w:history="1">
        <w:r w:rsidRPr="00EB29E4">
          <w:rPr>
            <w:rStyle w:val="Hyperlink"/>
            <w:iCs/>
            <w:lang w:val="en-IN"/>
          </w:rPr>
          <w:t>204g1a0539@srit.ac.in</w:t>
        </w:r>
      </w:hyperlink>
      <w:r w:rsidRPr="00EB29E4">
        <w:rPr>
          <w:iCs/>
          <w:lang w:val="en-IN"/>
        </w:rPr>
        <w:t xml:space="preserve"> </w:t>
      </w:r>
      <w:r w:rsidRPr="00EB29E4">
        <w:rPr>
          <w:bCs/>
          <w:iCs/>
          <w:lang w:val="en-IN"/>
        </w:rPr>
        <w:t xml:space="preserve"> </w:t>
      </w:r>
    </w:p>
    <w:p w14:paraId="63A48A99" w14:textId="77777777" w:rsidR="00400FF8" w:rsidRDefault="0016385D" w:rsidP="00400FF8">
      <w:pPr>
        <w:pStyle w:val="Abstract"/>
        <w:rPr>
          <w:b/>
          <w:color w:val="000000"/>
          <w:kern w:val="2"/>
          <w:szCs w:val="18"/>
          <w:lang w:val="en-IN" w:eastAsia="en-IN"/>
          <w14:ligatures w14:val="standardContextual"/>
        </w:rPr>
      </w:pPr>
      <w:r w:rsidRPr="00075EA6">
        <w:rPr>
          <w:b/>
          <w:bCs/>
        </w:rPr>
        <w:t>Abstract.</w:t>
      </w:r>
      <w:r w:rsidR="00400FF8">
        <w:t xml:space="preserve"> </w:t>
      </w:r>
      <w:r w:rsidR="00E82DEA">
        <w:t xml:space="preserve">These days, many people are showing a keen interest in cultivating their own gardens as it offers several benefits, such as producing organic vegetables, incorporating plants into home design, and purifying the air. The primary challenge to indoor gardening is people's hectic schedules. Protecting plants from damage caused by animals and birds often requires hiring a 'plant sitter' when individuals are away on vacation. Automating plant monitoring through the Internet of Things offers a solution for this issue. The Raspberry Pi serves as the primary control unit, managing the functions of moisture and DHT11 sensors and the camera, while also transmitting data for each of these components through the </w:t>
      </w:r>
      <w:proofErr w:type="spellStart"/>
      <w:r w:rsidR="00E82DEA">
        <w:t>PushBullet</w:t>
      </w:r>
      <w:proofErr w:type="spellEnd"/>
      <w:r w:rsidR="00E82DEA">
        <w:t>.</w:t>
      </w:r>
      <w:r w:rsidR="00400FF8" w:rsidRPr="00400FF8">
        <w:rPr>
          <w:b/>
          <w:color w:val="000000"/>
          <w:kern w:val="2"/>
          <w:szCs w:val="18"/>
          <w:lang w:val="en-IN" w:eastAsia="en-IN"/>
          <w14:ligatures w14:val="standardContextual"/>
        </w:rPr>
        <w:t xml:space="preserve"> </w:t>
      </w:r>
    </w:p>
    <w:p w14:paraId="20ACE5FE" w14:textId="57C448CD" w:rsidR="00400FF8" w:rsidRPr="00400FF8" w:rsidRDefault="00400FF8" w:rsidP="00400FF8">
      <w:pPr>
        <w:pStyle w:val="Abstract"/>
        <w:rPr>
          <w:lang w:val="en-IN"/>
        </w:rPr>
      </w:pPr>
      <w:r w:rsidRPr="00400FF8">
        <w:rPr>
          <w:b/>
          <w:lang w:val="en-IN"/>
        </w:rPr>
        <w:t xml:space="preserve">Keywords: Raspberry pi, Plant Sitter, Camera module, Moisture sensor, DHT11 sensor and </w:t>
      </w:r>
      <w:proofErr w:type="spellStart"/>
      <w:r w:rsidRPr="00400FF8">
        <w:rPr>
          <w:b/>
          <w:lang w:val="en-IN"/>
        </w:rPr>
        <w:t>PushBullet</w:t>
      </w:r>
      <w:proofErr w:type="spellEnd"/>
      <w:r w:rsidRPr="00400FF8">
        <w:rPr>
          <w:b/>
          <w:lang w:val="en-IN"/>
        </w:rPr>
        <w:t>.</w:t>
      </w:r>
    </w:p>
    <w:p w14:paraId="5240E3FB" w14:textId="5A6A5CDC" w:rsidR="003A287B" w:rsidRPr="00075EA6" w:rsidRDefault="00020C0D" w:rsidP="00003D7C">
      <w:pPr>
        <w:pStyle w:val="Heading1"/>
        <w:rPr>
          <w:b w:val="0"/>
          <w:caps w:val="0"/>
          <w:sz w:val="20"/>
        </w:rPr>
      </w:pPr>
      <w:r>
        <w:t>introduction</w:t>
      </w:r>
    </w:p>
    <w:p w14:paraId="066EB4F1" w14:textId="77777777" w:rsidR="00020C0D" w:rsidRPr="00020C0D" w:rsidRDefault="00020C0D" w:rsidP="00020C0D">
      <w:pPr>
        <w:pStyle w:val="Paragraph"/>
      </w:pPr>
      <w:r w:rsidRPr="00020C0D">
        <w:t>The Internet of Things (IoT) transforms the indoor plant care system into a dynamic, interconnected environment. In this paradigm, smart devices, sensors, and communication protocols converge to facilitate seamless data exchange and remote management. At the core of this system is the Raspberry Pi-based central unit, serving as a hub for collecting, processing, and analyzing data transmitted from strategically positioned sensor nodes.</w:t>
      </w:r>
    </w:p>
    <w:p w14:paraId="60203EC4" w14:textId="77777777" w:rsidR="00020C0D" w:rsidRPr="00020C0D" w:rsidRDefault="00020C0D" w:rsidP="00020C0D">
      <w:pPr>
        <w:pStyle w:val="Paragraph"/>
      </w:pPr>
      <w:r w:rsidRPr="00020C0D">
        <w:t>Each sensor node, equipped with IoT capabilities, communicates crucial environmental parameters, such as temperature, humidity, and moisture levels, to the central unit in real-time. This bi-directional communication not only provides continuous monitoring of indoor plant conditions but also allows the central unit to send commands to actuators for automatic control.</w:t>
      </w:r>
    </w:p>
    <w:p w14:paraId="5014CE67" w14:textId="77777777" w:rsidR="00020C0D" w:rsidRPr="00020C0D" w:rsidRDefault="00020C0D" w:rsidP="00020C0D">
      <w:pPr>
        <w:pStyle w:val="Paragraph"/>
      </w:pPr>
      <w:r w:rsidRPr="00020C0D">
        <w:t>Actuators, integral to the IoT-based system, enable swift and automated adjustments based on the analyzed data. For example, if the moisture level falls below the optimal threshold, the IoT system triggers an automatic watering mechanism, ensuring the plant receives essential hydration.</w:t>
      </w:r>
    </w:p>
    <w:p w14:paraId="279B95AD" w14:textId="77777777" w:rsidR="00020C0D" w:rsidRDefault="00020C0D" w:rsidP="00020C0D">
      <w:pPr>
        <w:pStyle w:val="Paragraph"/>
        <w:rPr>
          <w:b/>
        </w:rPr>
      </w:pPr>
      <w:r w:rsidRPr="00020C0D">
        <w:t>Additionally, the IoT framework introduces an analytical layer, endowing the central unit with the ability to process incoming data and offer insights into trends, patterns, and potential issues. This analytical capability empowers users to make informed decisions and take preventive actions to maintain an ideal indoor plant environment. The incorporation of IoT elevates the indoor plant monitoring system by enabling real-time data exchange, remote management, and automated control. This interconnected ecosystem enhances efficiency, promoting optimized care for indoor plants and ensuring their sustained development and overall health.</w:t>
      </w:r>
    </w:p>
    <w:p w14:paraId="578753A5" w14:textId="505197D2" w:rsidR="00725861" w:rsidRDefault="00593F3D" w:rsidP="00DC1A89">
      <w:pPr>
        <w:pStyle w:val="Heading1"/>
      </w:pPr>
      <w:r>
        <w:t>Literature survey</w:t>
      </w:r>
    </w:p>
    <w:p w14:paraId="4B96E683" w14:textId="112F9FDD" w:rsidR="008C7AAE" w:rsidRDefault="0076784A" w:rsidP="008C7AAE">
      <w:pPr>
        <w:pStyle w:val="Paragraph"/>
      </w:pPr>
      <w:r w:rsidRPr="00D348E4">
        <w:t>The literature survey section offers a comprehensive examination of prior research and findings within the realm of indoor plant monitoring systems, specifically at the convergence of indoor plants, sustainable technology, and the Internet of Things (IoT)</w:t>
      </w:r>
      <w:r>
        <w:t>.</w:t>
      </w:r>
      <w:r w:rsidRPr="00D348E4">
        <w:t xml:space="preserve"> The primary objective of this survey is to contextualize the present landscape of indoor plant monitoring, pinpoint knowledge gaps, and lay the groundwork for the proposed methodology. By exploring existing studies, this survey seeks to provide a thorough understanding of the state of the field, thereby informing and guiding the development of the proposed indoor plant monitoring system.</w:t>
      </w:r>
    </w:p>
    <w:p w14:paraId="10C9A0F0" w14:textId="515AA2E8" w:rsidR="008C7AAE" w:rsidRDefault="008C7AAE" w:rsidP="008C7AAE">
      <w:pPr>
        <w:pStyle w:val="Heading3"/>
      </w:pPr>
      <w:r w:rsidRPr="00961AAD">
        <w:lastRenderedPageBreak/>
        <w:t>Raspberry Pi-Centric Integration and Precision Soil Moisture Sensing</w:t>
      </w:r>
    </w:p>
    <w:p w14:paraId="11894261" w14:textId="77777777" w:rsidR="008C7AAE" w:rsidRDefault="008C7AAE" w:rsidP="008C7AAE">
      <w:pPr>
        <w:pStyle w:val="Paragraph"/>
      </w:pPr>
      <w:r w:rsidRPr="007E2222">
        <w:t xml:space="preserve">In emphasizing the crucial role of Raspberry Pi integration, </w:t>
      </w:r>
      <w:proofErr w:type="spellStart"/>
      <w:r w:rsidRPr="007E2222">
        <w:t>Zuraida</w:t>
      </w:r>
      <w:proofErr w:type="spellEnd"/>
      <w:r w:rsidRPr="007E2222">
        <w:t xml:space="preserve"> Muhammad</w:t>
      </w:r>
      <w:r>
        <w:t xml:space="preserve">, </w:t>
      </w:r>
      <w:r w:rsidRPr="007E2222">
        <w:t xml:space="preserve">Muhammad Azri </w:t>
      </w:r>
      <w:r>
        <w:t xml:space="preserve">and </w:t>
      </w:r>
      <w:r w:rsidRPr="007E2222">
        <w:t>Asyraf Mohd Hafez</w:t>
      </w:r>
      <w:r>
        <w:t>,</w:t>
      </w:r>
      <w:r w:rsidRPr="007E2222">
        <w:t xml:space="preserve"> position it as the unifying core for the sensor array</w:t>
      </w:r>
      <w:r>
        <w:t xml:space="preserve"> [1].</w:t>
      </w:r>
      <w:r w:rsidRPr="007E2222">
        <w:t xml:space="preserve"> This integration, vital for seamless communication and control, aligns precisely with their technical emphasis on efficient data processing. Additionally, the authors highlight the significance of soil moisture sensors in maintaining optimal moisture levels for nutrient absorption and preventing water stress. The concise focus on Raspberry Pi integration resonates with their insights on elevating overall system robustness.</w:t>
      </w:r>
    </w:p>
    <w:p w14:paraId="63DAA8AD" w14:textId="7F09ACCE" w:rsidR="00356253" w:rsidRDefault="00A74FB6" w:rsidP="00356253">
      <w:pPr>
        <w:pStyle w:val="Heading3"/>
      </w:pPr>
      <w:r w:rsidRPr="00A74FB6">
        <w:t>Technical Insights into the Utilization and Applications of IoT (Internet of Things)</w:t>
      </w:r>
    </w:p>
    <w:p w14:paraId="397C20E5" w14:textId="631C0FE8" w:rsidR="00A74FB6" w:rsidRPr="00A74FB6" w:rsidRDefault="006A15D6" w:rsidP="006A15D6">
      <w:pPr>
        <w:pStyle w:val="Paragraph"/>
        <w:rPr>
          <w:lang w:val="en-GB" w:eastAsia="en-GB"/>
        </w:rPr>
      </w:pPr>
      <w:r w:rsidRPr="006A15D6">
        <w:rPr>
          <w:lang w:val="en-GB" w:eastAsia="en-GB"/>
        </w:rPr>
        <w:t xml:space="preserve">In the work on the Utilization and Applications of IoT (Internet of Things), Prof. Ms. P. V. </w:t>
      </w:r>
      <w:proofErr w:type="spellStart"/>
      <w:r w:rsidRPr="006A15D6">
        <w:rPr>
          <w:lang w:val="en-GB" w:eastAsia="en-GB"/>
        </w:rPr>
        <w:t>Dudhe</w:t>
      </w:r>
      <w:proofErr w:type="spellEnd"/>
      <w:r w:rsidRPr="006A15D6">
        <w:rPr>
          <w:lang w:val="en-GB" w:eastAsia="en-GB"/>
        </w:rPr>
        <w:t xml:space="preserve">, Prof. Ms. N. V. Kadam, Prof. R. M. </w:t>
      </w:r>
      <w:proofErr w:type="spellStart"/>
      <w:r w:rsidRPr="006A15D6">
        <w:rPr>
          <w:lang w:val="en-GB" w:eastAsia="en-GB"/>
        </w:rPr>
        <w:t>Hushangabade</w:t>
      </w:r>
      <w:proofErr w:type="spellEnd"/>
      <w:r w:rsidRPr="006A15D6">
        <w:rPr>
          <w:lang w:val="en-GB" w:eastAsia="en-GB"/>
        </w:rPr>
        <w:t>, and Prof. M. S. Deshmukh</w:t>
      </w:r>
      <w:r>
        <w:rPr>
          <w:lang w:val="en-GB" w:eastAsia="en-GB"/>
        </w:rPr>
        <w:t xml:space="preserve"> [6]</w:t>
      </w:r>
      <w:r w:rsidRPr="006A15D6">
        <w:rPr>
          <w:lang w:val="en-GB" w:eastAsia="en-GB"/>
        </w:rPr>
        <w:t xml:space="preserve"> offer profound technical insights. The authors intricately navigate the expansive realm of IoT applications, shedding light on its transformative impact across various sectors. Their analysis spans smart homes, industrial automation, and beyond, presenting a comprehensive understanding of the technical nuances that define the landscape of IoT deployment.</w:t>
      </w:r>
    </w:p>
    <w:p w14:paraId="6CEE2B51" w14:textId="77777777" w:rsidR="008C7AAE" w:rsidRDefault="008C7AAE" w:rsidP="008C7AAE">
      <w:pPr>
        <w:pStyle w:val="Heading3"/>
      </w:pPr>
      <w:r w:rsidRPr="00961AAD">
        <w:t>IoT-Connected Sensor System</w:t>
      </w:r>
    </w:p>
    <w:p w14:paraId="713B8170" w14:textId="77777777" w:rsidR="00477D02" w:rsidRDefault="00477D02" w:rsidP="00477D02">
      <w:pPr>
        <w:pStyle w:val="Paragraph"/>
      </w:pPr>
      <w:r w:rsidRPr="00F8232C">
        <w:t>Highlighting a sensor-driven system perfected for precise detection of humidity, temperature, and soil moisture, this research, led by Yogeshwari Barhate and Mr. Rupesh Borse, integrates IoT for automated irrigation and real-time plant monitoring</w:t>
      </w:r>
      <w:r>
        <w:t xml:space="preserve"> [2]</w:t>
      </w:r>
      <w:r w:rsidRPr="00F8232C">
        <w:t>. Offering insights into optimal sustainability parameters, the system seamlessly delivers data to users through smartphones or laptops, eliminating the need for manual intervention and reducing the risk of errors</w:t>
      </w:r>
      <w:r>
        <w:t xml:space="preserve"> [4]</w:t>
      </w:r>
      <w:r w:rsidRPr="00F8232C">
        <w:t>.</w:t>
      </w:r>
    </w:p>
    <w:p w14:paraId="0214008D" w14:textId="3040A20D" w:rsidR="00477D02" w:rsidRPr="00A97CAE" w:rsidRDefault="00477D02" w:rsidP="00A97CAE">
      <w:pPr>
        <w:pStyle w:val="Heading3"/>
      </w:pPr>
      <w:r w:rsidRPr="00A97CAE">
        <w:t>Domestic life detection and alarm</w:t>
      </w:r>
    </w:p>
    <w:p w14:paraId="3FF89A51" w14:textId="77777777" w:rsidR="000D6133" w:rsidRDefault="000D6133" w:rsidP="000D6133">
      <w:pPr>
        <w:pStyle w:val="Paragraph"/>
      </w:pPr>
      <w:r w:rsidRPr="00501842">
        <w:t>Structured into three integral components, the system encompasses animal detection and identification (for discerning animal presence), an alarm system (activating a buzzer for animal deterrence), and a GSM module (for notifying authorized personnel)</w:t>
      </w:r>
      <w:r>
        <w:t xml:space="preserve"> [3]</w:t>
      </w:r>
      <w:r w:rsidRPr="00501842">
        <w:t xml:space="preserve">. Upon animal detection, the sensor triggers distance calculation, prompting the camera to capture images. These images, supervised by </w:t>
      </w:r>
      <w:proofErr w:type="spellStart"/>
      <w:r w:rsidRPr="00501842">
        <w:t>Selvamuthukumaran</w:t>
      </w:r>
      <w:proofErr w:type="spellEnd"/>
      <w:r w:rsidRPr="00501842">
        <w:t xml:space="preserve"> and Evangeline Sneha, undergo comparison with a stored dataset for precise animal identification. Upon surpassing a predefined distance threshold, the buzzer activates, and an alert message is transmitted to designated recipients</w:t>
      </w:r>
      <w:r>
        <w:t xml:space="preserve"> [5].</w:t>
      </w:r>
    </w:p>
    <w:p w14:paraId="73FDC3E9" w14:textId="6B35397D" w:rsidR="000D6133" w:rsidRDefault="000D6133" w:rsidP="000D6133">
      <w:pPr>
        <w:pStyle w:val="Heading3"/>
      </w:pPr>
      <w:proofErr w:type="spellStart"/>
      <w:r w:rsidRPr="00961AAD">
        <w:t>PushBullet</w:t>
      </w:r>
      <w:proofErr w:type="spellEnd"/>
      <w:r w:rsidRPr="00961AAD">
        <w:t xml:space="preserve"> with IoT</w:t>
      </w:r>
    </w:p>
    <w:p w14:paraId="10A9E2BD" w14:textId="77777777" w:rsidR="000D6133" w:rsidRDefault="000D6133" w:rsidP="000D6133">
      <w:pPr>
        <w:pStyle w:val="Paragraph"/>
      </w:pPr>
      <w:r w:rsidRPr="00F8232C">
        <w:t xml:space="preserve">Illuminating the application of </w:t>
      </w:r>
      <w:proofErr w:type="spellStart"/>
      <w:r w:rsidRPr="00F8232C">
        <w:t>PushBullet</w:t>
      </w:r>
      <w:proofErr w:type="spellEnd"/>
      <w:r w:rsidRPr="00F8232C">
        <w:t xml:space="preserve"> in plant monitoring systems, the study showcases its widespread adoption as a convenient approach for remotely overseeing and managing plant conditions</w:t>
      </w:r>
      <w:r>
        <w:t xml:space="preserve"> [4]</w:t>
      </w:r>
      <w:r w:rsidRPr="00F8232C">
        <w:t>.</w:t>
      </w:r>
      <w:r>
        <w:t xml:space="preserve"> </w:t>
      </w:r>
      <w:r w:rsidRPr="00F8232C">
        <w:t xml:space="preserve">The discussion underscores </w:t>
      </w:r>
      <w:proofErr w:type="spellStart"/>
      <w:r w:rsidRPr="00F8232C">
        <w:t>PushBullet's</w:t>
      </w:r>
      <w:proofErr w:type="spellEnd"/>
      <w:r w:rsidRPr="00F8232C">
        <w:t xml:space="preserve"> prevalence as a user-friendly and effective IoT platform, empowering users to craft personalized mobile applications tailored to their IoT ventures.</w:t>
      </w:r>
    </w:p>
    <w:p w14:paraId="49EB111C" w14:textId="77777777" w:rsidR="000D6133" w:rsidRPr="003B3D84" w:rsidRDefault="000D6133" w:rsidP="000D6133">
      <w:pPr>
        <w:pStyle w:val="Paragraph"/>
      </w:pPr>
    </w:p>
    <w:p w14:paraId="6D80C38D" w14:textId="1C47D26B" w:rsidR="000D6133" w:rsidRDefault="00612322" w:rsidP="00612322">
      <w:pPr>
        <w:pStyle w:val="Heading1"/>
        <w:rPr>
          <w:lang w:val="en-GB" w:eastAsia="en-GB"/>
        </w:rPr>
      </w:pPr>
      <w:r>
        <w:rPr>
          <w:lang w:val="en-GB" w:eastAsia="en-GB"/>
        </w:rPr>
        <w:t>Objective</w:t>
      </w:r>
    </w:p>
    <w:p w14:paraId="4482F7C6" w14:textId="408D06B7" w:rsidR="00011C26" w:rsidRDefault="00011C26" w:rsidP="00011C26">
      <w:pPr>
        <w:pStyle w:val="Paragraph"/>
      </w:pPr>
      <w:r w:rsidRPr="00011C26">
        <w:t xml:space="preserve">The primary objective of this intelligent plant care system is to ensure optimal plant health by meticulously monitoring environmental conditions. Leveraging a DHT11 sensor for temperature control and a soil moisture sensor for precise hydration assessment, the system employs a Raspberry Pi as the central control unit. Upon detecting soil moisture levels below a predefined threshold, the Raspberry Pi activates an automated water pump through a relay module, preventing overheating and facilitating efficient plant hydration. Furthermore, the system integrates a camera utilizing the MobileNetV2 model to detect bird activity, triggering a buzzer for deterrence. Real-time alerts, delivered via </w:t>
      </w:r>
      <w:proofErr w:type="spellStart"/>
      <w:r w:rsidRPr="00011C26">
        <w:t>PushBullet</w:t>
      </w:r>
      <w:proofErr w:type="spellEnd"/>
      <w:r w:rsidRPr="00011C26">
        <w:t xml:space="preserve"> through in-app notifications and emails, provide users with immediate insights into both environmental and security aspects of plant care.</w:t>
      </w:r>
    </w:p>
    <w:p w14:paraId="39D8D8DE" w14:textId="3ABF0039" w:rsidR="00011C26" w:rsidRDefault="00011C26" w:rsidP="00011C26">
      <w:pPr>
        <w:pStyle w:val="Heading1"/>
      </w:pPr>
      <w:r>
        <w:lastRenderedPageBreak/>
        <w:t>proposed system</w:t>
      </w:r>
    </w:p>
    <w:p w14:paraId="2B377169" w14:textId="77777777" w:rsidR="00011C26" w:rsidRDefault="00011C26" w:rsidP="00011C26">
      <w:pPr>
        <w:pStyle w:val="Paragraph"/>
      </w:pPr>
      <w:r w:rsidRPr="00CB7816">
        <w:t>The system, driven by Raspberry Pi, employs environmental sensors for real-time monitoring of humidity, temperature, and moisture levels. A camera module enhances the system by detecting bird presence and activating a buzzer as a deterrent. This integrated approach enables precise and efficient plant condition monitoring.</w:t>
      </w:r>
    </w:p>
    <w:p w14:paraId="133037A0" w14:textId="7E4D9CE0" w:rsidR="00011C26" w:rsidRDefault="00011C26" w:rsidP="00011C26">
      <w:pPr>
        <w:pStyle w:val="Figure"/>
      </w:pPr>
      <w:r w:rsidRPr="00011C26">
        <w:rPr>
          <w:noProof/>
        </w:rPr>
        <w:drawing>
          <wp:inline distT="0" distB="0" distL="0" distR="0" wp14:anchorId="02883351" wp14:editId="3E255A4E">
            <wp:extent cx="4716211" cy="2674620"/>
            <wp:effectExtent l="0" t="0" r="8255" b="0"/>
            <wp:docPr id="13125022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1635" cy="2694710"/>
                    </a:xfrm>
                    <a:prstGeom prst="rect">
                      <a:avLst/>
                    </a:prstGeom>
                    <a:noFill/>
                    <a:ln>
                      <a:noFill/>
                    </a:ln>
                  </pic:spPr>
                </pic:pic>
              </a:graphicData>
            </a:graphic>
          </wp:inline>
        </w:drawing>
      </w:r>
    </w:p>
    <w:p w14:paraId="6F63E077" w14:textId="77777777" w:rsidR="00011C26" w:rsidRDefault="00011C26" w:rsidP="00011C26">
      <w:pPr>
        <w:pStyle w:val="FigureCaption"/>
      </w:pPr>
      <w:r w:rsidRPr="00AF216D">
        <w:t>FIGURE 1: Block Diagram of Plant Monitoring System</w:t>
      </w:r>
    </w:p>
    <w:p w14:paraId="7A4BF2B6" w14:textId="76969D56" w:rsidR="00011C26" w:rsidRDefault="00011C26" w:rsidP="00011C26">
      <w:pPr>
        <w:pStyle w:val="Heading1"/>
      </w:pPr>
      <w:r>
        <w:t>methodology</w:t>
      </w:r>
    </w:p>
    <w:p w14:paraId="1C7605ED" w14:textId="77777777" w:rsidR="00CD4DE9" w:rsidRDefault="00CD4DE9" w:rsidP="00CD4DE9">
      <w:pPr>
        <w:pStyle w:val="Paragraph"/>
      </w:pPr>
      <w:r>
        <w:t xml:space="preserve">The system incorporates DHT11 and soil moisture sensors for meticulous data acquisition, with the Raspberry Pi serving as the central processing hub for intricate data processing and seamless transmission to </w:t>
      </w:r>
      <w:proofErr w:type="spellStart"/>
      <w:r>
        <w:t>PushBullet</w:t>
      </w:r>
      <w:proofErr w:type="spellEnd"/>
      <w:r>
        <w:t xml:space="preserve">. The automated watering mechanism, orchestrated by a relay module, is activated when the soil moisture descends below a predefined threshold. Additionally, temperature data retrieved from the DHT11 sensor is seamlessly integrated into the system, contributing to a comprehensive monitoring approach through </w:t>
      </w:r>
      <w:proofErr w:type="spellStart"/>
      <w:r>
        <w:t>PushBullet</w:t>
      </w:r>
      <w:proofErr w:type="spellEnd"/>
      <w:r>
        <w:t xml:space="preserve"> in our indoor plant system.</w:t>
      </w:r>
    </w:p>
    <w:p w14:paraId="76CE2172" w14:textId="77777777" w:rsidR="00CD4DE9" w:rsidRPr="00DC0FD4" w:rsidRDefault="00CD4DE9" w:rsidP="00CD4DE9">
      <w:pPr>
        <w:pStyle w:val="Paragraph"/>
      </w:pPr>
      <w:r>
        <w:t>The relay module establishes a direct interface with the Raspberry Pi, achieving synchronization with a specifically defined set point on the soil moisture sensor. Upon identification of moisture levels below the set threshold, the relay promptly activates the mini-DC pump, initiating a precise and controlled plant hydration process. The Raspberry Pi meticulously oversees this operation, dispatching a signal to the relay module once the desired moisture level is reached, guaranteeing an exact and responsive control mechanism.</w:t>
      </w:r>
    </w:p>
    <w:p w14:paraId="5CE61623" w14:textId="77777777" w:rsidR="00CD4DE9" w:rsidRDefault="00CD4DE9" w:rsidP="00CD4DE9">
      <w:pPr>
        <w:pStyle w:val="Paragraph"/>
      </w:pPr>
      <w:r w:rsidRPr="00DC0FD4">
        <w:t>Furthermore, the integrated camera system, intricately linked to the Raspberry Pi, employs the sophisticated MobileNetV2 architecture for real-time object detection. This advanced deep convolutional neural network (CNN) model, pretrained on the ImageNet dataset, facilitates the identification of various household animals and birds. The system captures images and conducts a nuanced comparison against pre-programmed data, activating a buzzer for effective bird deterrence. This intricate technical implementation significantly enhances the system's continuous monitoring capabilities and fortifies the defen</w:t>
      </w:r>
      <w:r>
        <w:t>s</w:t>
      </w:r>
      <w:r w:rsidRPr="00DC0FD4">
        <w:t>e of indoor plants through advanced object detection functi</w:t>
      </w:r>
      <w:r>
        <w:t>onalities.</w:t>
      </w:r>
    </w:p>
    <w:p w14:paraId="42E0AFEC" w14:textId="780A501F" w:rsidR="00CD4DE9" w:rsidRDefault="00466349" w:rsidP="00CD4DE9">
      <w:pPr>
        <w:pStyle w:val="Heading2"/>
      </w:pPr>
      <w:r>
        <w:t>Components</w:t>
      </w:r>
    </w:p>
    <w:p w14:paraId="1D9897AF" w14:textId="2EB17205" w:rsidR="00466349" w:rsidRDefault="00466349" w:rsidP="00466349">
      <w:pPr>
        <w:pStyle w:val="Heading3"/>
      </w:pPr>
      <w:r>
        <w:t>Raspberry Pi</w:t>
      </w:r>
    </w:p>
    <w:p w14:paraId="5C08118E" w14:textId="6C700979" w:rsidR="00691BEE" w:rsidRDefault="00691BEE" w:rsidP="00691BEE">
      <w:pPr>
        <w:pStyle w:val="Paragraph"/>
      </w:pPr>
      <w:r w:rsidRPr="00F91EB6">
        <w:t>The Raspberry Pi 4, developed by the Raspberry Pi Foundation, serves as the cornerstone of our indoor plant monitoring system. Featuring dual-band Wi-Fi, USB interfaces, and a quad-core ARM Cortex-A72 CPU with 2GB, 4GB, or 8GB RAM options, it excels in real-time data processing. The Video</w:t>
      </w:r>
      <w:r w:rsidR="00A35F21">
        <w:t xml:space="preserve"> </w:t>
      </w:r>
      <w:r w:rsidRPr="00F91EB6">
        <w:t xml:space="preserve">Core VI graphics engine enables two 4K screens, enhancing multimedia capabilities. The GPIO ports facilitate seamless interfacing with sensors for light intensity and soil conditions tracking. Its compatibility with various operating systems, including Raspberry Pi OS, </w:t>
      </w:r>
      <w:r>
        <w:t>ensures adaptability for our specific IoT application.</w:t>
      </w:r>
    </w:p>
    <w:p w14:paraId="0B0C517D" w14:textId="4777516B" w:rsidR="00691BEE" w:rsidRDefault="00691BEE" w:rsidP="00691BEE">
      <w:pPr>
        <w:pStyle w:val="Figure"/>
        <w:rPr>
          <w:lang w:val="en-GB" w:eastAsia="en-GB"/>
        </w:rPr>
      </w:pPr>
      <w:r>
        <w:rPr>
          <w:noProof/>
        </w:rPr>
        <w:lastRenderedPageBreak/>
        <w:drawing>
          <wp:inline distT="0" distB="0" distL="0" distR="0" wp14:anchorId="477B57A7" wp14:editId="61DE7D14">
            <wp:extent cx="2514600" cy="1908749"/>
            <wp:effectExtent l="0" t="0" r="0" b="0"/>
            <wp:docPr id="907714629" name="Picture 907714629" descr="Raspberry Pi 5 Model B 4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5 Model B 4GB"/>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30845" cy="1921080"/>
                    </a:xfrm>
                    <a:prstGeom prst="rect">
                      <a:avLst/>
                    </a:prstGeom>
                    <a:noFill/>
                    <a:ln>
                      <a:noFill/>
                    </a:ln>
                  </pic:spPr>
                </pic:pic>
              </a:graphicData>
            </a:graphic>
          </wp:inline>
        </w:drawing>
      </w:r>
    </w:p>
    <w:p w14:paraId="5BAFC670" w14:textId="77777777" w:rsidR="00691BEE" w:rsidRDefault="00691BEE" w:rsidP="00691BEE">
      <w:pPr>
        <w:pStyle w:val="FigureCaption"/>
      </w:pPr>
      <w:r w:rsidRPr="00AF216D">
        <w:t>FIGURE 2: Raspberry Pi</w:t>
      </w:r>
    </w:p>
    <w:p w14:paraId="28DDBF3C" w14:textId="71FF33B9" w:rsidR="00691BEE" w:rsidRDefault="00691BEE" w:rsidP="00691BEE">
      <w:pPr>
        <w:pStyle w:val="Heading3"/>
      </w:pPr>
      <w:r>
        <w:t>DHT11 Sensor</w:t>
      </w:r>
    </w:p>
    <w:p w14:paraId="24F9C15B" w14:textId="77777777" w:rsidR="00666FFB" w:rsidRDefault="00666FFB" w:rsidP="00666FFB">
      <w:pPr>
        <w:pStyle w:val="Paragraph"/>
      </w:pPr>
      <w:r w:rsidRPr="00606BC2">
        <w:t xml:space="preserve">A prominent digital temperature and humidity sensor in indoor plant monitoring systems is the DHT11. It tracks humidity from 20% to 90% with ±5% precision and operates in the temperature range of 0 to 50 degrees Celsius with an accuracy of ±2°C. The sensor usually runs at 3.3V or 5V and communicates via a single-wire digital interface. It provides consistent temperature and humidity readings with a fast reaction time. </w:t>
      </w:r>
    </w:p>
    <w:p w14:paraId="0E36C994" w14:textId="57B587C1" w:rsidR="00666FFB" w:rsidRDefault="00666FFB" w:rsidP="00666FFB">
      <w:pPr>
        <w:pStyle w:val="Figure"/>
        <w:rPr>
          <w:noProof/>
        </w:rPr>
      </w:pPr>
      <w:r>
        <w:rPr>
          <w:noProof/>
        </w:rPr>
        <w:drawing>
          <wp:inline distT="0" distB="0" distL="0" distR="0" wp14:anchorId="6A25EBA0" wp14:editId="4BCD4446">
            <wp:extent cx="2793365" cy="1659213"/>
            <wp:effectExtent l="0" t="0" r="6985" b="0"/>
            <wp:docPr id="745553431" name="Picture 1" descr="DHT11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11 Sensor Modu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07072" cy="1726753"/>
                    </a:xfrm>
                    <a:prstGeom prst="rect">
                      <a:avLst/>
                    </a:prstGeom>
                    <a:noFill/>
                    <a:ln>
                      <a:noFill/>
                    </a:ln>
                  </pic:spPr>
                </pic:pic>
              </a:graphicData>
            </a:graphic>
          </wp:inline>
        </w:drawing>
      </w:r>
    </w:p>
    <w:p w14:paraId="71384200" w14:textId="77777777" w:rsidR="00666FFB" w:rsidRDefault="00666FFB" w:rsidP="00666FFB">
      <w:pPr>
        <w:pStyle w:val="FigureCaption"/>
      </w:pPr>
      <w:r w:rsidRPr="00AF216D">
        <w:t>FIGURE 3: DHT11 Sensor</w:t>
      </w:r>
    </w:p>
    <w:p w14:paraId="015308F8" w14:textId="77777777" w:rsidR="00666FFB" w:rsidRDefault="00666FFB" w:rsidP="006D7BB3">
      <w:pPr>
        <w:pStyle w:val="Heading3"/>
      </w:pPr>
      <w:r w:rsidRPr="00E41886">
        <w:t>Soil Moisture</w:t>
      </w:r>
    </w:p>
    <w:p w14:paraId="29F0A673" w14:textId="77777777" w:rsidR="006D7BB3" w:rsidRDefault="006D7BB3" w:rsidP="006D7BB3">
      <w:pPr>
        <w:pStyle w:val="Paragraph"/>
      </w:pPr>
      <w:r w:rsidRPr="00F91EB6">
        <w:t>A key element in our indoor plant management system is precise soil moisture monitoring using advanced sensors. Placed strategically in the root zone, these sensors utilize cutting-edge technology to provide real-time soil moisture data. Integrated with General Purpose Input/Output (GPIO) pins, they establish a direct link to the CPU, facilitating seamless data collection and transfer. This ensures timely and accurate information for informed irrigation decisions, optimizing water use, and promoting overall plant health and growth.</w:t>
      </w:r>
      <w:r w:rsidRPr="00F91EB6">
        <w:rPr>
          <w:noProof/>
        </w:rPr>
        <w:t xml:space="preserve"> </w:t>
      </w:r>
    </w:p>
    <w:p w14:paraId="1D2E86F6" w14:textId="538DE5B3" w:rsidR="006D7BB3" w:rsidRDefault="006D7BB3" w:rsidP="006D7BB3">
      <w:pPr>
        <w:pStyle w:val="Figure"/>
        <w:rPr>
          <w:lang w:val="en-GB" w:eastAsia="en-GB"/>
        </w:rPr>
      </w:pPr>
      <w:r>
        <w:rPr>
          <w:noProof/>
        </w:rPr>
        <w:drawing>
          <wp:inline distT="0" distB="0" distL="0" distR="0" wp14:anchorId="05B1DF38" wp14:editId="13CD1CFF">
            <wp:extent cx="2663190" cy="1638300"/>
            <wp:effectExtent l="0" t="0" r="3810" b="0"/>
            <wp:docPr id="305" name="Picture 305"/>
            <wp:cNvGraphicFramePr/>
            <a:graphic xmlns:a="http://schemas.openxmlformats.org/drawingml/2006/main">
              <a:graphicData uri="http://schemas.openxmlformats.org/drawingml/2006/picture">
                <pic:pic xmlns:pic="http://schemas.openxmlformats.org/drawingml/2006/picture">
                  <pic:nvPicPr>
                    <pic:cNvPr id="305" name="Picture 305"/>
                    <pic:cNvPicPr/>
                  </pic:nvPicPr>
                  <pic:blipFill>
                    <a:blip r:embed="rId17"/>
                    <a:stretch>
                      <a:fillRect/>
                    </a:stretch>
                  </pic:blipFill>
                  <pic:spPr>
                    <a:xfrm>
                      <a:off x="0" y="0"/>
                      <a:ext cx="2663190" cy="1638300"/>
                    </a:xfrm>
                    <a:prstGeom prst="rect">
                      <a:avLst/>
                    </a:prstGeom>
                  </pic:spPr>
                </pic:pic>
              </a:graphicData>
            </a:graphic>
          </wp:inline>
        </w:drawing>
      </w:r>
    </w:p>
    <w:p w14:paraId="4A4E5EC5" w14:textId="77777777" w:rsidR="006D7BB3" w:rsidRDefault="006D7BB3" w:rsidP="006D7BB3">
      <w:pPr>
        <w:pStyle w:val="FigureCaption"/>
      </w:pPr>
      <w:r w:rsidRPr="00AF216D">
        <w:t>FIGURE 4: Soil Moisture Sensor</w:t>
      </w:r>
    </w:p>
    <w:p w14:paraId="107FC305" w14:textId="77777777" w:rsidR="006D7BB3" w:rsidRDefault="006D7BB3" w:rsidP="006D7BB3">
      <w:pPr>
        <w:pStyle w:val="Heading3"/>
      </w:pPr>
      <w:r w:rsidRPr="00E41886">
        <w:lastRenderedPageBreak/>
        <w:t>Camera Module</w:t>
      </w:r>
    </w:p>
    <w:p w14:paraId="57E32BF1" w14:textId="67AD6BFF" w:rsidR="006D7BB3" w:rsidRDefault="006D7BB3" w:rsidP="006D7BB3">
      <w:pPr>
        <w:pStyle w:val="Paragraph"/>
      </w:pPr>
      <w:r w:rsidRPr="00606BC2">
        <w:t xml:space="preserve">The USB camera integrated into our indoor plant monitoring system is a sophisticated imaging device chosen for its capability to capture high-quality visual data essential for detecting bird activity within the monitored environment. The selected camera model features a high-resolution sensor with </w:t>
      </w:r>
      <w:r>
        <w:t xml:space="preserve">25 </w:t>
      </w:r>
      <w:r w:rsidRPr="00606BC2">
        <w:t>megapixels ensuring detailed and sharp imagery. With a frame rate</w:t>
      </w:r>
      <w:r>
        <w:t xml:space="preserve"> of 30 fps</w:t>
      </w:r>
      <w:r w:rsidRPr="00606BC2">
        <w:t>, the camera captures smooth and continuous footage, allowing for precise monitoring of bird interactions.</w:t>
      </w:r>
    </w:p>
    <w:p w14:paraId="5AFF2A42" w14:textId="40CA4178" w:rsidR="006D7BB3" w:rsidRDefault="006D7BB3" w:rsidP="006D7BB3">
      <w:pPr>
        <w:pStyle w:val="Figure"/>
      </w:pPr>
      <w:r w:rsidRPr="007F3AFD">
        <w:rPr>
          <w:noProof/>
        </w:rPr>
        <w:drawing>
          <wp:inline distT="0" distB="0" distL="0" distR="0" wp14:anchorId="2A3E6F83" wp14:editId="42D086B1">
            <wp:extent cx="2045065" cy="2118360"/>
            <wp:effectExtent l="0" t="0" r="0" b="0"/>
            <wp:docPr id="732411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11345" name=""/>
                    <pic:cNvPicPr/>
                  </pic:nvPicPr>
                  <pic:blipFill>
                    <a:blip r:embed="rId18"/>
                    <a:stretch>
                      <a:fillRect/>
                    </a:stretch>
                  </pic:blipFill>
                  <pic:spPr>
                    <a:xfrm>
                      <a:off x="0" y="0"/>
                      <a:ext cx="2053582" cy="2127182"/>
                    </a:xfrm>
                    <a:prstGeom prst="rect">
                      <a:avLst/>
                    </a:prstGeom>
                  </pic:spPr>
                </pic:pic>
              </a:graphicData>
            </a:graphic>
          </wp:inline>
        </w:drawing>
      </w:r>
    </w:p>
    <w:p w14:paraId="3A4F10DD" w14:textId="77777777" w:rsidR="006D7BB3" w:rsidRDefault="006D7BB3" w:rsidP="006D7BB3">
      <w:pPr>
        <w:pStyle w:val="FigureCaption"/>
      </w:pPr>
      <w:r w:rsidRPr="00AF216D">
        <w:t>FIGURE 5: USB Camera</w:t>
      </w:r>
    </w:p>
    <w:p w14:paraId="62A0A139" w14:textId="09810EC0" w:rsidR="006D7BB3" w:rsidRPr="006D7BB3" w:rsidRDefault="006D7BB3" w:rsidP="006D7BB3">
      <w:pPr>
        <w:pStyle w:val="Heading3"/>
      </w:pPr>
      <w:r w:rsidRPr="00E41886">
        <w:t>Servo Motors</w:t>
      </w:r>
    </w:p>
    <w:p w14:paraId="3881A91B" w14:textId="77777777" w:rsidR="006D7BB3" w:rsidRDefault="006D7BB3" w:rsidP="006D7BB3">
      <w:pPr>
        <w:pStyle w:val="Paragraph"/>
        <w:rPr>
          <w:noProof/>
        </w:rPr>
      </w:pPr>
      <w:r w:rsidRPr="00F91EB6">
        <w:t>Servo motors are vital for precise angular control in indoor plant monitoring. Operating at low voltages (4.8V to 6V), they integrate seamlessly with microcontrollers and come in various sizes with distinct torque and speed ratings. Limited to a rotation range of 180 degrees, they adjust sensor positions for targeted data collection. Consideration of torque, speed, and power is crucial when selecting servo motors for optimal performance in monitoring systems.</w:t>
      </w:r>
    </w:p>
    <w:p w14:paraId="35B150F2" w14:textId="4B1095F1" w:rsidR="006D7BB3" w:rsidRDefault="006D7BB3" w:rsidP="006D7BB3">
      <w:pPr>
        <w:pStyle w:val="Figure"/>
      </w:pPr>
      <w:r w:rsidRPr="006D7BB3">
        <w:rPr>
          <w:noProof/>
        </w:rPr>
        <w:drawing>
          <wp:inline distT="0" distB="0" distL="0" distR="0" wp14:anchorId="565518C3" wp14:editId="19A3E55B">
            <wp:extent cx="2712720" cy="1330648"/>
            <wp:effectExtent l="0" t="0" r="0" b="3175"/>
            <wp:docPr id="50522404" name="Picture 1" descr="Sg90 Micro Servo Motor 9g 10 Pcs | Fruugo 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g90 Micro Servo Motor 9g 10 Pcs | Fruugo S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36427" cy="1342277"/>
                    </a:xfrm>
                    <a:prstGeom prst="rect">
                      <a:avLst/>
                    </a:prstGeom>
                    <a:noFill/>
                    <a:ln>
                      <a:noFill/>
                    </a:ln>
                  </pic:spPr>
                </pic:pic>
              </a:graphicData>
            </a:graphic>
          </wp:inline>
        </w:drawing>
      </w:r>
    </w:p>
    <w:p w14:paraId="13C81398" w14:textId="77777777" w:rsidR="006D7BB3" w:rsidRDefault="006D7BB3" w:rsidP="006D7BB3">
      <w:pPr>
        <w:pStyle w:val="FigureCaption"/>
      </w:pPr>
      <w:r w:rsidRPr="00AF216D">
        <w:t>FIGURE 6: Servo Motor</w:t>
      </w:r>
    </w:p>
    <w:p w14:paraId="319BB8A7" w14:textId="288C2B74" w:rsidR="006D7BB3" w:rsidRDefault="006D7BB3" w:rsidP="006D7BB3">
      <w:pPr>
        <w:pStyle w:val="Heading3"/>
      </w:pPr>
      <w:r w:rsidRPr="00E41886">
        <w:t>Water Pump</w:t>
      </w:r>
    </w:p>
    <w:p w14:paraId="190584C1" w14:textId="77777777" w:rsidR="007B5006" w:rsidRDefault="007B5006" w:rsidP="007B5006">
      <w:pPr>
        <w:pStyle w:val="Paragraph"/>
      </w:pPr>
      <w:r w:rsidRPr="00406476">
        <w:t>A reliable water pump, selected for its responsiveness to real-time soil moisture data, plays a crucial role in automated watering within our indoor plant monitoring system. Interfaced seamlessly with the central processing unit, this pump allows dynamic adjustments to watering schedules based on the current soil moisture levels. Engineered for simplicity and smooth integration, the pump ensures uniform and precise watering, a fundamental factor for optimal hydration and health of indoor plants</w:t>
      </w:r>
      <w:r>
        <w:t>.</w:t>
      </w:r>
    </w:p>
    <w:p w14:paraId="63A50661" w14:textId="10C11AD9" w:rsidR="007B5006" w:rsidRDefault="007B5006" w:rsidP="007B5006">
      <w:pPr>
        <w:pStyle w:val="Figure"/>
      </w:pPr>
      <w:r>
        <w:rPr>
          <w:noProof/>
        </w:rPr>
        <w:lastRenderedPageBreak/>
        <w:drawing>
          <wp:inline distT="0" distB="0" distL="0" distR="0" wp14:anchorId="5B2FA0DE" wp14:editId="4D3B3AAA">
            <wp:extent cx="2632075" cy="1988820"/>
            <wp:effectExtent l="0" t="0" r="0" b="0"/>
            <wp:docPr id="1700224525" name="Picture 5" descr="SYMFONIA Mini Water Pump 3-12V DC Water Pump With Pipe for School Projects and Models Electr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YMFONIA Mini Water Pump 3-12V DC Water Pump With Pipe for School Projects and Models Electroni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3355" cy="1997343"/>
                    </a:xfrm>
                    <a:prstGeom prst="rect">
                      <a:avLst/>
                    </a:prstGeom>
                    <a:noFill/>
                    <a:ln>
                      <a:noFill/>
                    </a:ln>
                  </pic:spPr>
                </pic:pic>
              </a:graphicData>
            </a:graphic>
          </wp:inline>
        </w:drawing>
      </w:r>
    </w:p>
    <w:p w14:paraId="6254E5FE" w14:textId="77777777" w:rsidR="006D7BB3" w:rsidRPr="006D7BB3" w:rsidRDefault="006D7BB3" w:rsidP="005B73BC">
      <w:pPr>
        <w:pStyle w:val="FigureCaption"/>
        <w:jc w:val="left"/>
      </w:pPr>
    </w:p>
    <w:p w14:paraId="52E0B690" w14:textId="619E2CCE" w:rsidR="006D7BB3" w:rsidRDefault="005B73BC" w:rsidP="00E432DF">
      <w:pPr>
        <w:pStyle w:val="FigureCaption"/>
      </w:pPr>
      <w:r w:rsidRPr="00E432DF">
        <w:t>FIGURE 7: Water Pump</w:t>
      </w:r>
    </w:p>
    <w:p w14:paraId="22DFF46A" w14:textId="77777777" w:rsidR="00E432DF" w:rsidRDefault="00E432DF" w:rsidP="00E432DF">
      <w:pPr>
        <w:pStyle w:val="Heading3"/>
      </w:pPr>
      <w:r w:rsidRPr="00E41886">
        <w:t>Relay Module</w:t>
      </w:r>
    </w:p>
    <w:p w14:paraId="2F86B7AB" w14:textId="77777777" w:rsidR="00E432DF" w:rsidRDefault="00E432DF" w:rsidP="00E432DF">
      <w:pPr>
        <w:pStyle w:val="Paragraph"/>
      </w:pPr>
      <w:r w:rsidRPr="00406476">
        <w:t>The relay module is a critical component in indoor plant monitoring, acting as an electronic switch for high-power devices. Operating on 5V or 12V with single or multiple channels, it interfaces seamlessly with microcontrollers for integration into plant monitoring projects. Prioritizing safety through isolation between control circuits and loads, relay modules automate device control based on sensor data, enhancing indoor environmental conditions for plants. Their versatility makes them essential for managing various aspects of indoor plant care.</w:t>
      </w:r>
    </w:p>
    <w:p w14:paraId="13B3387D" w14:textId="2FAD9536" w:rsidR="00E432DF" w:rsidRDefault="00E432DF" w:rsidP="00E432DF">
      <w:pPr>
        <w:pStyle w:val="Figure"/>
        <w:rPr>
          <w:lang w:val="en-GB" w:eastAsia="en-GB"/>
        </w:rPr>
      </w:pPr>
      <w:r>
        <w:rPr>
          <w:noProof/>
        </w:rPr>
        <w:drawing>
          <wp:inline distT="0" distB="0" distL="0" distR="0" wp14:anchorId="314204E5" wp14:editId="4CC29B95">
            <wp:extent cx="2842260" cy="1135380"/>
            <wp:effectExtent l="0" t="0" r="0" b="7620"/>
            <wp:docPr id="747" name="Picture 747"/>
            <wp:cNvGraphicFramePr/>
            <a:graphic xmlns:a="http://schemas.openxmlformats.org/drawingml/2006/main">
              <a:graphicData uri="http://schemas.openxmlformats.org/drawingml/2006/picture">
                <pic:pic xmlns:pic="http://schemas.openxmlformats.org/drawingml/2006/picture">
                  <pic:nvPicPr>
                    <pic:cNvPr id="747" name="Picture 747"/>
                    <pic:cNvPicPr/>
                  </pic:nvPicPr>
                  <pic:blipFill>
                    <a:blip r:embed="rId21"/>
                    <a:stretch>
                      <a:fillRect/>
                    </a:stretch>
                  </pic:blipFill>
                  <pic:spPr>
                    <a:xfrm>
                      <a:off x="0" y="0"/>
                      <a:ext cx="2842260" cy="1135380"/>
                    </a:xfrm>
                    <a:prstGeom prst="rect">
                      <a:avLst/>
                    </a:prstGeom>
                  </pic:spPr>
                </pic:pic>
              </a:graphicData>
            </a:graphic>
          </wp:inline>
        </w:drawing>
      </w:r>
    </w:p>
    <w:p w14:paraId="2921091E" w14:textId="77777777" w:rsidR="00E432DF" w:rsidRPr="00AF216D" w:rsidRDefault="00E432DF" w:rsidP="00E432DF">
      <w:pPr>
        <w:pStyle w:val="FigureCaption"/>
        <w:rPr>
          <w:sz w:val="16"/>
        </w:rPr>
      </w:pPr>
      <w:r w:rsidRPr="00AF216D">
        <w:t>FIGURE 8: Relay Module</w:t>
      </w:r>
    </w:p>
    <w:p w14:paraId="492D48C4" w14:textId="5295758D" w:rsidR="00E432DF" w:rsidRDefault="00487E45" w:rsidP="00487E45">
      <w:pPr>
        <w:pStyle w:val="Heading2"/>
        <w:rPr>
          <w:lang w:val="en-GB" w:eastAsia="en-GB"/>
        </w:rPr>
      </w:pPr>
      <w:r>
        <w:rPr>
          <w:lang w:val="en-GB" w:eastAsia="en-GB"/>
        </w:rPr>
        <w:t>Software Used</w:t>
      </w:r>
    </w:p>
    <w:p w14:paraId="7D434DE2" w14:textId="339EECD0" w:rsidR="00487E45" w:rsidRDefault="00080AEC" w:rsidP="00080AEC">
      <w:pPr>
        <w:pStyle w:val="Heading3"/>
      </w:pPr>
      <w:r w:rsidRPr="0081639B">
        <w:t>Raspbian O</w:t>
      </w:r>
      <w:r>
        <w:t>S</w:t>
      </w:r>
    </w:p>
    <w:p w14:paraId="69B85684" w14:textId="77777777" w:rsidR="00080AEC" w:rsidRDefault="00080AEC" w:rsidP="00080AEC">
      <w:pPr>
        <w:pStyle w:val="Paragraph"/>
      </w:pPr>
      <w:r w:rsidRPr="005F1B92">
        <w:t xml:space="preserve">Raspbian, a Debian-based Linux distribution, serves as the official operating system for Raspberry Pi single-board computers, tailored to their unique architecture and functionalities. The default and recommended OS for applications like our indoor plant monitoring system, Raspbian provides a user-friendly environment. Renowned for its reliability and pre-loaded applications, it accommodates users of all skill levels. With extensive support for programming languages, developers can easily create and deploy applications. </w:t>
      </w:r>
      <w:proofErr w:type="spellStart"/>
      <w:r w:rsidRPr="005F1B92">
        <w:t>Raspbian's</w:t>
      </w:r>
      <w:proofErr w:type="spellEnd"/>
      <w:r w:rsidRPr="005F1B92">
        <w:t xml:space="preserve"> package management simplifies software updates and installations, ensuring compatibility with diverse projects. Its versatility and regular updates from the Raspberry Pi Foundation make Raspbian a robust choice for our system.</w:t>
      </w:r>
    </w:p>
    <w:p w14:paraId="2487FD97" w14:textId="77777777" w:rsidR="00403678" w:rsidRDefault="00403678" w:rsidP="00403678">
      <w:pPr>
        <w:pStyle w:val="Heading3"/>
      </w:pPr>
      <w:r w:rsidRPr="00E41886">
        <w:t>VNC Viewer</w:t>
      </w:r>
    </w:p>
    <w:p w14:paraId="103B5011" w14:textId="77777777" w:rsidR="00403678" w:rsidRDefault="00403678" w:rsidP="00403678">
      <w:pPr>
        <w:pStyle w:val="Paragraph"/>
      </w:pPr>
      <w:r w:rsidRPr="005B552F">
        <w:t>The VNC (Virtual Network Computing) Viewer program is pivotal in our indoor plant monitoring system, enabling remote desktop access and control to the Raspberry Pi. It grants users graphical user interface (GUI) access to the Raspberry Pi's desktop interface from remote devices like computers or mobile phones. This access facilitates seamless management, configuration, and troubleshooting of the Raspberry Pi desktop environment, regardless of physical proximity. Operating over secure connections, VNC Viewer ensures data integrity and confidentiality during transmission. Its intuitive interface and cross-platform compatibility enhance accessibility and usability, contributing significantly to the system's smooth operation.</w:t>
      </w:r>
    </w:p>
    <w:p w14:paraId="4D91CCA8" w14:textId="77777777" w:rsidR="00403678" w:rsidRDefault="00403678" w:rsidP="00403678">
      <w:pPr>
        <w:pStyle w:val="Heading3"/>
      </w:pPr>
      <w:r w:rsidRPr="00E41886">
        <w:lastRenderedPageBreak/>
        <w:t>Push Bullet</w:t>
      </w:r>
    </w:p>
    <w:p w14:paraId="2A2CD3FF" w14:textId="77777777" w:rsidR="00A56803" w:rsidRDefault="00A56803" w:rsidP="00A56803">
      <w:pPr>
        <w:pStyle w:val="Paragraph"/>
      </w:pPr>
      <w:proofErr w:type="spellStart"/>
      <w:r w:rsidRPr="00EE7802">
        <w:t>Pushbullet</w:t>
      </w:r>
      <w:proofErr w:type="spellEnd"/>
      <w:r w:rsidRPr="00EE7802">
        <w:t xml:space="preserve">, a configurable cross-platform application, facilitates seamless data exchange and communication across diverse devices. Serving as a conduit between desktops, tablets, smartphones, and interconnected devices, </w:t>
      </w:r>
      <w:proofErr w:type="spellStart"/>
      <w:r w:rsidRPr="00EE7802">
        <w:t>Pushbullet</w:t>
      </w:r>
      <w:proofErr w:type="spellEnd"/>
      <w:r w:rsidRPr="00EE7802">
        <w:t xml:space="preserve"> enables effortless sharing of files, links, and notifications. In our indoor plant monitoring system, </w:t>
      </w:r>
      <w:proofErr w:type="spellStart"/>
      <w:r w:rsidRPr="00EE7802">
        <w:t>Pushbullet</w:t>
      </w:r>
      <w:proofErr w:type="spellEnd"/>
      <w:r w:rsidRPr="00EE7802">
        <w:t xml:space="preserve"> operates as a notification system, promptly alerting users to significant changes or events, such as fluctuations in soil moisture levels, system alarms, or notable plant conditions. Through instantaneous notifications delivered to smartphones or linked devices, users remain informed and can swiftly respond to critical information. </w:t>
      </w:r>
      <w:proofErr w:type="spellStart"/>
      <w:r w:rsidRPr="00EE7802">
        <w:t>Pushbullet's</w:t>
      </w:r>
      <w:proofErr w:type="spellEnd"/>
      <w:r w:rsidRPr="00EE7802">
        <w:t xml:space="preserve"> extensive interoperability and streamlined interface enhance the responsiveness and communication capabilities of our indoor plant monitoring system, fostering accessibility and efficiency.</w:t>
      </w:r>
    </w:p>
    <w:p w14:paraId="7FAD1EFF" w14:textId="56996376" w:rsidR="00A56803" w:rsidRDefault="0013128F" w:rsidP="00A56803">
      <w:pPr>
        <w:pStyle w:val="Heading1"/>
      </w:pPr>
      <w:r>
        <w:t>implementation</w:t>
      </w:r>
    </w:p>
    <w:p w14:paraId="305A789E" w14:textId="77777777" w:rsidR="0013128F" w:rsidRDefault="0013128F" w:rsidP="0013128F">
      <w:pPr>
        <w:pStyle w:val="Paragraph"/>
      </w:pPr>
      <w:r>
        <w:t xml:space="preserve">This model proposes indoor plant monitoring system which will notify the people about the various conditions of plant. This system is divided into two modules; they are checking environmental conditions and bird detection. The first module is implemented on indoor plants and second module is implemented on birds coming near to the plants. Each module provides notifications and alerts to the mobile via </w:t>
      </w:r>
      <w:proofErr w:type="spellStart"/>
      <w:r>
        <w:t>PushBullet</w:t>
      </w:r>
      <w:proofErr w:type="spellEnd"/>
      <w:r>
        <w:t>.</w:t>
      </w:r>
    </w:p>
    <w:p w14:paraId="2DC6A93D" w14:textId="0900EBFC" w:rsidR="00666FFB" w:rsidRDefault="0013128F" w:rsidP="0013128F">
      <w:pPr>
        <w:pStyle w:val="Heading2"/>
      </w:pPr>
      <w:r w:rsidRPr="00E41886">
        <w:t>Module -1: Checking environmental conditions</w:t>
      </w:r>
    </w:p>
    <w:p w14:paraId="6103D5E0" w14:textId="77777777" w:rsidR="0013128F" w:rsidRDefault="0013128F" w:rsidP="0013128F">
      <w:pPr>
        <w:pStyle w:val="Paragraph"/>
      </w:pPr>
      <w:r>
        <w:tab/>
        <w:t xml:space="preserve">This module is to detect the various conditions of the plant and send notification through </w:t>
      </w:r>
      <w:proofErr w:type="spellStart"/>
      <w:r>
        <w:t>PushBullet</w:t>
      </w:r>
      <w:proofErr w:type="spellEnd"/>
      <w:r>
        <w:t>. The DHT11 sensor is used to detect the humidity and temperature of the surroundings and sends information to the raspberry pi and notifies if the humidity and temperature are greater than threshold. The soil moisture sensor detects the moisture content in the soil and this information is sent to raspberry pi then it instructs the water pump to automatically pump the water to the plants if the moisture is low.</w:t>
      </w:r>
    </w:p>
    <w:p w14:paraId="7C3E3C40" w14:textId="77777777" w:rsidR="00D25358" w:rsidRDefault="00D25358" w:rsidP="0013128F">
      <w:pPr>
        <w:pStyle w:val="Paragraph"/>
      </w:pPr>
    </w:p>
    <w:p w14:paraId="1743A423" w14:textId="77777777" w:rsidR="00D25358" w:rsidRPr="00D25358" w:rsidRDefault="00D25358" w:rsidP="00D25358">
      <w:pPr>
        <w:pStyle w:val="Heading3"/>
      </w:pPr>
      <w:r w:rsidRPr="00D25358">
        <w:t xml:space="preserve">Pump Activation= </w:t>
      </w:r>
      <w:bookmarkStart w:id="0" w:name="_Hlk156982982"/>
      <w:r w:rsidRPr="00D25358">
        <w:t>1 if moisture&lt;threshold ​</w:t>
      </w:r>
    </w:p>
    <w:p w14:paraId="18FC8A2A" w14:textId="1F106266" w:rsidR="00D25358" w:rsidRPr="00D25358" w:rsidRDefault="00D25358" w:rsidP="00D25358">
      <w:pPr>
        <w:pStyle w:val="Heading3"/>
      </w:pPr>
      <w:r>
        <w:t xml:space="preserve">                                       0 </w:t>
      </w:r>
      <w:r w:rsidRPr="00D25358">
        <w:t xml:space="preserve">Otherwise                                                       </w:t>
      </w:r>
      <w:proofErr w:type="gramStart"/>
      <w:r w:rsidRPr="00D25358">
        <w:t xml:space="preserve">   (</w:t>
      </w:r>
      <w:proofErr w:type="gramEnd"/>
      <w:r w:rsidRPr="00D25358">
        <w:t>1)</w:t>
      </w:r>
    </w:p>
    <w:bookmarkEnd w:id="0"/>
    <w:p w14:paraId="2B4D309F" w14:textId="7389A429" w:rsidR="00D25358" w:rsidRDefault="00D25358" w:rsidP="00D25358">
      <w:pPr>
        <w:pStyle w:val="Heading3"/>
      </w:pPr>
      <w:r w:rsidRPr="00D25358">
        <w:t>Pump Activation Signal=</w:t>
      </w:r>
      <w:proofErr w:type="spellStart"/>
      <w:r w:rsidRPr="00D25358">
        <w:t>PumpActivation×Relay</w:t>
      </w:r>
      <w:proofErr w:type="spellEnd"/>
      <w:r w:rsidRPr="00D25358">
        <w:t xml:space="preserve"> Signal                      </w:t>
      </w:r>
      <w:r>
        <w:t xml:space="preserve">  </w:t>
      </w:r>
      <w:proofErr w:type="gramStart"/>
      <w:r>
        <w:t xml:space="preserve">  </w:t>
      </w:r>
      <w:r w:rsidRPr="00D25358">
        <w:t xml:space="preserve"> (</w:t>
      </w:r>
      <w:proofErr w:type="gramEnd"/>
      <w:r w:rsidRPr="00D25358">
        <w:t>2)</w:t>
      </w:r>
    </w:p>
    <w:p w14:paraId="55A8A8FF" w14:textId="57BDF601" w:rsidR="003F7489" w:rsidRDefault="003F7489" w:rsidP="003F7489">
      <w:pPr>
        <w:pStyle w:val="Figure"/>
        <w:rPr>
          <w:lang w:val="en-GB" w:eastAsia="en-GB"/>
        </w:rPr>
      </w:pPr>
      <w:r>
        <w:rPr>
          <w:noProof/>
        </w:rPr>
        <w:drawing>
          <wp:inline distT="0" distB="0" distL="0" distR="0" wp14:anchorId="2D935E81" wp14:editId="2307B303">
            <wp:extent cx="3474720" cy="2026920"/>
            <wp:effectExtent l="0" t="0" r="0" b="0"/>
            <wp:docPr id="16117174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74720" cy="2026920"/>
                    </a:xfrm>
                    <a:prstGeom prst="rect">
                      <a:avLst/>
                    </a:prstGeom>
                    <a:noFill/>
                  </pic:spPr>
                </pic:pic>
              </a:graphicData>
            </a:graphic>
          </wp:inline>
        </w:drawing>
      </w:r>
    </w:p>
    <w:p w14:paraId="509FC406" w14:textId="65616B29" w:rsidR="003F7489" w:rsidRDefault="003F7489" w:rsidP="003F7489">
      <w:pPr>
        <w:pStyle w:val="FigureCaption"/>
      </w:pPr>
      <w:r w:rsidRPr="00AF216D">
        <w:t>FIGURE 9: Sensor connection</w:t>
      </w:r>
    </w:p>
    <w:p w14:paraId="50396353" w14:textId="77777777" w:rsidR="00D07592" w:rsidRDefault="00D07592" w:rsidP="00D07592">
      <w:pPr>
        <w:pStyle w:val="Heading2"/>
      </w:pPr>
      <w:bookmarkStart w:id="1" w:name="_Hlk160906809"/>
      <w:r w:rsidRPr="00E41886">
        <w:t>Module -2: Bird detection</w:t>
      </w:r>
    </w:p>
    <w:p w14:paraId="666B68E2" w14:textId="77777777" w:rsidR="00D07592" w:rsidRDefault="00D07592" w:rsidP="00D07592">
      <w:pPr>
        <w:pStyle w:val="Paragraph"/>
      </w:pPr>
      <w:r w:rsidRPr="00BF0CC8">
        <w:t>The second module is to detect the bird activity</w:t>
      </w:r>
      <w:r>
        <w:t xml:space="preserve">. This is done using the camera </w:t>
      </w:r>
      <w:r w:rsidRPr="00BF0CC8">
        <w:t>module. The camera detects the bird coming near to the plant and sends information to the raspberry pi then it instructs the buzzer to make sound which results in flying away. This prevents the plant from being affected from bird activity.</w:t>
      </w:r>
    </w:p>
    <w:p w14:paraId="3836F3F0" w14:textId="77777777" w:rsidR="00790D54" w:rsidRPr="001E2A1F" w:rsidRDefault="00790D54" w:rsidP="00DF10B4">
      <w:pPr>
        <w:pStyle w:val="Heading3"/>
      </w:pPr>
      <w:r w:rsidRPr="001E2A1F">
        <w:lastRenderedPageBreak/>
        <w:t>if detection confidence&gt;=threshold</w:t>
      </w:r>
    </w:p>
    <w:p w14:paraId="2F390944" w14:textId="07F2F15D" w:rsidR="00790D54" w:rsidRPr="001E2A1F" w:rsidRDefault="00790D54" w:rsidP="00DF10B4">
      <w:pPr>
        <w:pStyle w:val="Heading3"/>
      </w:pPr>
      <w:r>
        <w:t xml:space="preserve">                                                                  </w:t>
      </w:r>
      <w:r w:rsidRPr="001E2A1F">
        <w:t>Bird Identified=1</w:t>
      </w:r>
      <w:r>
        <w:t xml:space="preserve">                                                        </w:t>
      </w:r>
      <w:proofErr w:type="gramStart"/>
      <w:r>
        <w:t xml:space="preserve"> </w:t>
      </w:r>
      <w:r w:rsidR="00DF10B4">
        <w:t xml:space="preserve">  </w:t>
      </w:r>
      <w:r>
        <w:t>(</w:t>
      </w:r>
      <w:proofErr w:type="gramEnd"/>
      <w:r>
        <w:t>3)</w:t>
      </w:r>
    </w:p>
    <w:p w14:paraId="3A254FB1" w14:textId="77777777" w:rsidR="00790D54" w:rsidRPr="001E2A1F" w:rsidRDefault="00790D54" w:rsidP="00DF10B4">
      <w:pPr>
        <w:pStyle w:val="Heading3"/>
      </w:pPr>
      <w:r w:rsidRPr="001E2A1F">
        <w:t>0 otherwise</w:t>
      </w:r>
      <w:r>
        <w:t xml:space="preserve">                                                     </w:t>
      </w:r>
    </w:p>
    <w:p w14:paraId="446F18E9" w14:textId="77777777" w:rsidR="00790D54" w:rsidRDefault="00790D54" w:rsidP="00DF10B4">
      <w:pPr>
        <w:pStyle w:val="Heading3"/>
      </w:pPr>
      <w:r>
        <w:t xml:space="preserve">                                             </w:t>
      </w:r>
      <w:r w:rsidRPr="001E2A1F">
        <w:t>model</w:t>
      </w:r>
      <w:r w:rsidRPr="001E2A1F">
        <w:rPr>
          <w:b/>
          <w:bCs/>
        </w:rPr>
        <w:t xml:space="preserve"> </w:t>
      </w:r>
      <w:r w:rsidRPr="001E2A1F">
        <w:t>=</w:t>
      </w:r>
      <w:r w:rsidRPr="001E2A1F">
        <w:rPr>
          <w:b/>
          <w:bCs/>
        </w:rPr>
        <w:t xml:space="preserve"> </w:t>
      </w:r>
      <w:r w:rsidRPr="001E2A1F">
        <w:t>MobileNetV2(weights=’</w:t>
      </w:r>
      <w:proofErr w:type="spellStart"/>
      <w:r w:rsidRPr="001E2A1F">
        <w:t>imagenet</w:t>
      </w:r>
      <w:proofErr w:type="spellEnd"/>
      <w:proofErr w:type="gramStart"/>
      <w:r w:rsidRPr="001E2A1F">
        <w:t>’)</w:t>
      </w:r>
      <w:r>
        <w:t xml:space="preserve">   </w:t>
      </w:r>
      <w:proofErr w:type="gramEnd"/>
      <w:r>
        <w:t xml:space="preserve">                                             (4)</w:t>
      </w:r>
    </w:p>
    <w:p w14:paraId="4EFE9EE5" w14:textId="5F8CAB21" w:rsidR="00DF10B4" w:rsidRDefault="00DF10B4" w:rsidP="00DF10B4">
      <w:pPr>
        <w:pStyle w:val="Figure"/>
        <w:rPr>
          <w:lang w:val="en-GB" w:eastAsia="en-GB"/>
        </w:rPr>
      </w:pPr>
      <w:r>
        <w:rPr>
          <w:noProof/>
        </w:rPr>
        <w:drawing>
          <wp:inline distT="0" distB="0" distL="0" distR="0" wp14:anchorId="328E0BCC" wp14:editId="0E675FCA">
            <wp:extent cx="3299460" cy="2118360"/>
            <wp:effectExtent l="0" t="0" r="0" b="0"/>
            <wp:docPr id="10657964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89915" cy="2304842"/>
                    </a:xfrm>
                    <a:prstGeom prst="rect">
                      <a:avLst/>
                    </a:prstGeom>
                    <a:noFill/>
                    <a:ln>
                      <a:noFill/>
                    </a:ln>
                  </pic:spPr>
                </pic:pic>
              </a:graphicData>
            </a:graphic>
          </wp:inline>
        </w:drawing>
      </w:r>
    </w:p>
    <w:p w14:paraId="7021D164" w14:textId="77777777" w:rsidR="00DF10B4" w:rsidRDefault="00DF10B4" w:rsidP="00DF10B4">
      <w:pPr>
        <w:pStyle w:val="FigureCaption"/>
      </w:pPr>
      <w:r>
        <w:t xml:space="preserve">FIGURE </w:t>
      </w:r>
      <w:r w:rsidRPr="00BF0E32">
        <w:t>10: Avian Detection</w:t>
      </w:r>
    </w:p>
    <w:p w14:paraId="20BFB270" w14:textId="77777777" w:rsidR="00DF10B4" w:rsidRPr="00E41886" w:rsidRDefault="00DF10B4" w:rsidP="00AD18BC">
      <w:pPr>
        <w:pStyle w:val="Heading3"/>
      </w:pPr>
      <w:r w:rsidRPr="00E41886">
        <w:t>Real-time Object Detection</w:t>
      </w:r>
    </w:p>
    <w:p w14:paraId="752D2DF4" w14:textId="10F159D3" w:rsidR="00DF10B4" w:rsidRPr="001E2A1F" w:rsidRDefault="00DF10B4" w:rsidP="00AD18BC">
      <w:pPr>
        <w:pStyle w:val="Heading3"/>
        <w:rPr>
          <w:b/>
          <w:bCs/>
        </w:rPr>
      </w:pPr>
      <w:r w:rsidRPr="001E2A1F">
        <w:t>predictions</w:t>
      </w:r>
      <w:r w:rsidRPr="001E2A1F">
        <w:rPr>
          <w:b/>
          <w:bCs/>
        </w:rPr>
        <w:t xml:space="preserve"> </w:t>
      </w:r>
      <w:r w:rsidRPr="001E2A1F">
        <w:t>=</w:t>
      </w:r>
      <w:proofErr w:type="spellStart"/>
      <w:r w:rsidRPr="001E2A1F">
        <w:t>predict_frame</w:t>
      </w:r>
      <w:proofErr w:type="spellEnd"/>
      <w:r w:rsidRPr="001E2A1F">
        <w:t>(</w:t>
      </w:r>
      <w:proofErr w:type="gramStart"/>
      <w:r w:rsidRPr="001E2A1F">
        <w:t>frame)</w:t>
      </w:r>
      <w:r>
        <w:t xml:space="preserve">   </w:t>
      </w:r>
      <w:proofErr w:type="gramEnd"/>
      <w:r>
        <w:t xml:space="preserve">                                                 (5)</w:t>
      </w:r>
    </w:p>
    <w:p w14:paraId="43658AA1" w14:textId="557FCA23" w:rsidR="00DF10B4" w:rsidRPr="00DF10B4" w:rsidRDefault="00DF10B4" w:rsidP="00AD18BC">
      <w:pPr>
        <w:pStyle w:val="Heading3"/>
      </w:pPr>
      <w:r w:rsidRPr="00E41886">
        <w:t>Object-specific Notifications and Buzzer Activation</w:t>
      </w:r>
    </w:p>
    <w:p w14:paraId="29841F40" w14:textId="160F9FDD" w:rsidR="00DF10B4" w:rsidRPr="00780821" w:rsidRDefault="00DF10B4" w:rsidP="00AD18BC">
      <w:pPr>
        <w:pStyle w:val="Heading3"/>
      </w:pPr>
      <w:r w:rsidRPr="00780821">
        <w:t>notification =</w:t>
      </w:r>
      <w:proofErr w:type="spellStart"/>
      <w:r w:rsidRPr="00780821">
        <w:t>send_notification</w:t>
      </w:r>
      <w:proofErr w:type="spellEnd"/>
      <w:r w:rsidRPr="00780821">
        <w:t xml:space="preserve"> (title, </w:t>
      </w:r>
      <w:proofErr w:type="gramStart"/>
      <w:r w:rsidRPr="00780821">
        <w:t>body)</w:t>
      </w:r>
      <w:r>
        <w:t xml:space="preserve">   </w:t>
      </w:r>
      <w:proofErr w:type="gramEnd"/>
      <w:r>
        <w:t xml:space="preserve">                                       (6)</w:t>
      </w:r>
    </w:p>
    <w:p w14:paraId="4CAFAF25" w14:textId="591CAB2A" w:rsidR="00DF10B4" w:rsidRPr="00780821" w:rsidRDefault="00DF10B4" w:rsidP="00AD18BC">
      <w:pPr>
        <w:pStyle w:val="Heading3"/>
      </w:pPr>
      <w:proofErr w:type="spellStart"/>
      <w:r w:rsidRPr="00780821">
        <w:t>Pushbullet</w:t>
      </w:r>
      <w:proofErr w:type="spellEnd"/>
      <w:r w:rsidRPr="00780821">
        <w:t xml:space="preserve"> Notifications push = </w:t>
      </w:r>
      <w:proofErr w:type="spellStart"/>
      <w:proofErr w:type="gramStart"/>
      <w:r w:rsidRPr="00780821">
        <w:t>pb.push</w:t>
      </w:r>
      <w:proofErr w:type="gramEnd"/>
      <w:r w:rsidRPr="00780821">
        <w:t>_note</w:t>
      </w:r>
      <w:proofErr w:type="spellEnd"/>
      <w:r w:rsidRPr="00780821">
        <w:t xml:space="preserve"> (title, body )</w:t>
      </w:r>
      <w:r>
        <w:t xml:space="preserve">                  (7)</w:t>
      </w:r>
    </w:p>
    <w:p w14:paraId="0ADEF091" w14:textId="0C6A830F" w:rsidR="00DF10B4" w:rsidRDefault="00DF10B4" w:rsidP="00AD18BC">
      <w:pPr>
        <w:pStyle w:val="Heading3"/>
      </w:pPr>
      <w:r w:rsidRPr="00780821">
        <w:t>Send Notification=1 if conditions met</w:t>
      </w:r>
      <w:r>
        <w:t>,</w:t>
      </w:r>
      <w:r w:rsidRPr="00780821">
        <w:t xml:space="preserve"> 0 otherwise</w:t>
      </w:r>
      <w:r>
        <w:t xml:space="preserve">                       </w:t>
      </w:r>
      <w:r w:rsidR="00A35F21">
        <w:t xml:space="preserve">     </w:t>
      </w:r>
      <w:proofErr w:type="gramStart"/>
      <w:r w:rsidR="00A35F21">
        <w:t xml:space="preserve">   </w:t>
      </w:r>
      <w:r>
        <w:t>(</w:t>
      </w:r>
      <w:proofErr w:type="gramEnd"/>
      <w:r>
        <w:t>8)</w:t>
      </w:r>
    </w:p>
    <w:p w14:paraId="418358F7" w14:textId="393DE0BB" w:rsidR="00BA3849" w:rsidRPr="009813EF" w:rsidRDefault="00BA3849" w:rsidP="003D06A0">
      <w:pPr>
        <w:pStyle w:val="Paragraph"/>
      </w:pPr>
      <w:r w:rsidRPr="00223EF3">
        <w:t>This</w:t>
      </w:r>
      <w:r>
        <w:t xml:space="preserve"> </w:t>
      </w:r>
      <w:r w:rsidRPr="00223EF3">
        <w:t>multi-faceted technical implementation significantly elevates the system's capabilities, providing a robust defense mechanism for indoor plants through advanced object detection functionalities and comprehensive environmental monitoring</w:t>
      </w:r>
      <w:r w:rsidR="004644BA">
        <w:t>.</w:t>
      </w:r>
    </w:p>
    <w:p w14:paraId="03C0B0E9" w14:textId="74C270B0" w:rsidR="006D652E" w:rsidRDefault="00057580" w:rsidP="006D652E">
      <w:pPr>
        <w:pStyle w:val="Heading3"/>
      </w:pPr>
      <w:r>
        <w:lastRenderedPageBreak/>
        <w:t>D</w:t>
      </w:r>
      <w:r w:rsidR="006D652E" w:rsidRPr="0081639B">
        <w:t>ata Flow</w:t>
      </w:r>
    </w:p>
    <w:p w14:paraId="73FFB1CB" w14:textId="77777777" w:rsidR="006D652E" w:rsidRPr="00CA640C" w:rsidRDefault="006D652E" w:rsidP="006D652E">
      <w:pPr>
        <w:pStyle w:val="Heading3"/>
      </w:pPr>
      <w:r w:rsidRPr="00CA640C">
        <w:rPr>
          <w:b/>
          <w:bCs/>
        </w:rPr>
        <w:t xml:space="preserve">- </w:t>
      </w:r>
      <w:r w:rsidRPr="00CA640C">
        <w:t xml:space="preserve">Sensors collect data -&gt; Raspberry Pi processes data -&gt; </w:t>
      </w:r>
      <w:proofErr w:type="spellStart"/>
      <w:r w:rsidRPr="00CA640C">
        <w:t>PushBullet</w:t>
      </w:r>
      <w:proofErr w:type="spellEnd"/>
      <w:r w:rsidRPr="00CA640C">
        <w:t xml:space="preserve"> for remote monitoring.</w:t>
      </w:r>
    </w:p>
    <w:p w14:paraId="3354A3D2" w14:textId="77777777" w:rsidR="006D652E" w:rsidRPr="00CA640C" w:rsidRDefault="006D652E" w:rsidP="006D652E">
      <w:pPr>
        <w:pStyle w:val="Heading3"/>
      </w:pPr>
      <w:r w:rsidRPr="00CA640C">
        <w:t>- Moisture level triggers relay -&gt; Activates mini-DC pump if watering is needed.</w:t>
      </w:r>
    </w:p>
    <w:p w14:paraId="511D787E" w14:textId="77777777" w:rsidR="006D652E" w:rsidRDefault="006D652E" w:rsidP="006D652E">
      <w:pPr>
        <w:pStyle w:val="Heading3"/>
      </w:pPr>
      <w:r w:rsidRPr="00CA640C">
        <w:t>- Camera captures images -&gt; MobileNetV2 identifies birds -&gt; Buzzer activates to deter birds.</w:t>
      </w:r>
    </w:p>
    <w:p w14:paraId="7DAD2BF2" w14:textId="4B57AE6E" w:rsidR="006D652E" w:rsidRDefault="004644BA" w:rsidP="004644BA">
      <w:pPr>
        <w:pStyle w:val="Figure"/>
        <w:rPr>
          <w:lang w:val="en-GB" w:eastAsia="en-GB"/>
        </w:rPr>
      </w:pPr>
      <w:r>
        <w:rPr>
          <w:noProof/>
        </w:rPr>
        <w:drawing>
          <wp:inline distT="0" distB="0" distL="0" distR="0" wp14:anchorId="7DCB8B59" wp14:editId="04ADC9ED">
            <wp:extent cx="5334000" cy="3317875"/>
            <wp:effectExtent l="0" t="0" r="0" b="0"/>
            <wp:docPr id="59389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82582" cy="3348094"/>
                    </a:xfrm>
                    <a:prstGeom prst="rect">
                      <a:avLst/>
                    </a:prstGeom>
                    <a:noFill/>
                    <a:ln>
                      <a:noFill/>
                    </a:ln>
                  </pic:spPr>
                </pic:pic>
              </a:graphicData>
            </a:graphic>
          </wp:inline>
        </w:drawing>
      </w:r>
    </w:p>
    <w:p w14:paraId="202ED88E" w14:textId="5F972331" w:rsidR="00057580" w:rsidRDefault="00057580" w:rsidP="00440729">
      <w:pPr>
        <w:pStyle w:val="FigureCaption"/>
      </w:pPr>
      <w:r w:rsidRPr="00AF216D">
        <w:t>FIGURE 11: Implementation of proposed system</w:t>
      </w:r>
    </w:p>
    <w:p w14:paraId="328D12DE" w14:textId="03904833" w:rsidR="00440729" w:rsidRDefault="005728BE" w:rsidP="005728BE">
      <w:pPr>
        <w:pStyle w:val="Heading1"/>
      </w:pPr>
      <w:r>
        <w:t>plants used</w:t>
      </w:r>
    </w:p>
    <w:p w14:paraId="40A8D7B5" w14:textId="77777777" w:rsidR="006E0615" w:rsidRDefault="006E0615" w:rsidP="006E0615">
      <w:pPr>
        <w:pStyle w:val="Paragraph"/>
      </w:pPr>
      <w:r w:rsidRPr="00756E7B">
        <w:t>The plants being used</w:t>
      </w:r>
      <w:r>
        <w:t xml:space="preserve"> in the work are different indoor plants. Indoor plants may include flowers, decorative plants and some fruits and vegetables. The plants can be grown inside the house like kitchen and other areas, and balconies or porch of house. We are testing for balconies or porch area plants, as they are likely prone to get attacked by birds. The specific plants on which the model is tested are; </w:t>
      </w:r>
      <w:r w:rsidRPr="00537AE0">
        <w:t>Rose</w:t>
      </w:r>
      <w:r>
        <w:t xml:space="preserve">, </w:t>
      </w:r>
      <w:r w:rsidRPr="00537AE0">
        <w:t>Bas</w:t>
      </w:r>
      <w:r>
        <w:t xml:space="preserve">il, </w:t>
      </w:r>
      <w:r w:rsidRPr="00537AE0">
        <w:t>Brinjal</w:t>
      </w:r>
      <w:r>
        <w:t xml:space="preserve">, </w:t>
      </w:r>
      <w:r w:rsidRPr="00537AE0">
        <w:t>Chrysanthemum</w:t>
      </w:r>
      <w:r>
        <w:t xml:space="preserve">, </w:t>
      </w:r>
      <w:r w:rsidRPr="00537AE0">
        <w:t>Table Rose</w:t>
      </w:r>
      <w:r>
        <w:t>.</w:t>
      </w:r>
    </w:p>
    <w:p w14:paraId="31E1BE25" w14:textId="77777777" w:rsidR="001941A4" w:rsidRPr="00A77A8F" w:rsidRDefault="001941A4" w:rsidP="001941A4">
      <w:pPr>
        <w:pStyle w:val="Paragraph"/>
      </w:pPr>
      <w:r>
        <w:t>The plants are tested for optimal temperature and moisture level where they produce good yield.</w:t>
      </w:r>
    </w:p>
    <w:p w14:paraId="02F2A648" w14:textId="77777777" w:rsidR="001941A4" w:rsidRDefault="001941A4" w:rsidP="006E0615">
      <w:pPr>
        <w:pStyle w:val="Paragraph"/>
      </w:pPr>
    </w:p>
    <w:p w14:paraId="0EBEB8CB" w14:textId="72EE2D1D" w:rsidR="006D652E" w:rsidRDefault="00CD6406" w:rsidP="00C3100B">
      <w:pPr>
        <w:pStyle w:val="Figure"/>
      </w:pPr>
      <w:r w:rsidRPr="00C3100B">
        <w:rPr>
          <w:noProof/>
        </w:rPr>
        <w:lastRenderedPageBreak/>
        <w:drawing>
          <wp:anchor distT="0" distB="0" distL="114300" distR="114300" simplePos="0" relativeHeight="251661824" behindDoc="0" locked="0" layoutInCell="1" allowOverlap="1" wp14:anchorId="4AD1B973" wp14:editId="1B4423BD">
            <wp:simplePos x="0" y="0"/>
            <wp:positionH relativeFrom="column">
              <wp:posOffset>3314700</wp:posOffset>
            </wp:positionH>
            <wp:positionV relativeFrom="paragraph">
              <wp:posOffset>0</wp:posOffset>
            </wp:positionV>
            <wp:extent cx="3215640" cy="2537460"/>
            <wp:effectExtent l="0" t="0" r="3810" b="0"/>
            <wp:wrapTopAndBottom/>
            <wp:docPr id="18753137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15640" cy="2537460"/>
                    </a:xfrm>
                    <a:prstGeom prst="rect">
                      <a:avLst/>
                    </a:prstGeom>
                    <a:noFill/>
                    <a:ln>
                      <a:noFill/>
                    </a:ln>
                  </pic:spPr>
                </pic:pic>
              </a:graphicData>
            </a:graphic>
            <wp14:sizeRelV relativeFrom="margin">
              <wp14:pctHeight>0</wp14:pctHeight>
            </wp14:sizeRelV>
          </wp:anchor>
        </w:drawing>
      </w:r>
      <w:r w:rsidRPr="00C3100B">
        <w:rPr>
          <w:noProof/>
        </w:rPr>
        <w:drawing>
          <wp:anchor distT="0" distB="0" distL="114300" distR="114300" simplePos="0" relativeHeight="251662848" behindDoc="0" locked="0" layoutInCell="1" allowOverlap="1" wp14:anchorId="6740A5BE" wp14:editId="5FEDCCAE">
            <wp:simplePos x="0" y="0"/>
            <wp:positionH relativeFrom="column">
              <wp:posOffset>381000</wp:posOffset>
            </wp:positionH>
            <wp:positionV relativeFrom="paragraph">
              <wp:posOffset>0</wp:posOffset>
            </wp:positionV>
            <wp:extent cx="2103120" cy="2643770"/>
            <wp:effectExtent l="0" t="0" r="0" b="4445"/>
            <wp:wrapTopAndBottom/>
            <wp:docPr id="2297329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03120" cy="2643770"/>
                    </a:xfrm>
                    <a:prstGeom prst="rect">
                      <a:avLst/>
                    </a:prstGeom>
                    <a:noFill/>
                  </pic:spPr>
                </pic:pic>
              </a:graphicData>
            </a:graphic>
          </wp:anchor>
        </w:drawing>
      </w:r>
      <w:r w:rsidRPr="00CD6406">
        <w:t xml:space="preserve"> </w:t>
      </w:r>
      <w:r w:rsidR="00E55B31">
        <w:t xml:space="preserve">                    </w:t>
      </w:r>
      <w:r w:rsidRPr="00CD6406">
        <w:t>FIGURE 12: Testing for different plants</w:t>
      </w:r>
      <w:r w:rsidR="00E55B31">
        <w:t xml:space="preserve">                                   </w:t>
      </w:r>
      <w:r w:rsidR="00E55B31" w:rsidRPr="00E55B31">
        <w:t>FIGURE 13: Results of testing on plants</w:t>
      </w:r>
    </w:p>
    <w:p w14:paraId="31A66587" w14:textId="667C1AED" w:rsidR="00C3100B" w:rsidRDefault="00C3100B" w:rsidP="00C3100B">
      <w:pPr>
        <w:pStyle w:val="Heading1"/>
      </w:pPr>
      <w:r>
        <w:t>result</w:t>
      </w:r>
    </w:p>
    <w:p w14:paraId="4EC1F163" w14:textId="77777777" w:rsidR="00C3100B" w:rsidRDefault="00C3100B" w:rsidP="00C3100B">
      <w:pPr>
        <w:pStyle w:val="Paragraph"/>
        <w:rPr>
          <w:shd w:val="clear" w:color="auto" w:fill="FFFFFF"/>
        </w:rPr>
      </w:pPr>
      <w:r w:rsidRPr="00EE7802">
        <w:rPr>
          <w:shd w:val="clear" w:color="auto" w:fill="FFFFFF"/>
        </w:rPr>
        <w:t xml:space="preserve">The implementation of the Raspberry Pi and IoT-powered automated indoor gardening system yielded successful results in plant care management. Utilizing moisture and DHT11 sensors along with a camera, the system effectively transmitted real-time data to </w:t>
      </w:r>
      <w:proofErr w:type="spellStart"/>
      <w:r w:rsidRPr="00EE7802">
        <w:rPr>
          <w:shd w:val="clear" w:color="auto" w:fill="FFFFFF"/>
        </w:rPr>
        <w:t>PushBullet</w:t>
      </w:r>
      <w:proofErr w:type="spellEnd"/>
      <w:r w:rsidRPr="00EE7802">
        <w:rPr>
          <w:shd w:val="clear" w:color="auto" w:fill="FFFFFF"/>
        </w:rPr>
        <w:t xml:space="preserve"> for remote monitoring. The user-friendly interface enhanced accessibility, and automated responses, including watering, proved effective in safeguarding plants from animal and bird damage. The bird detection system, triggering a buzzer sound upon detecting birds, provided immediate alerts, significantly enhancing plant protection. This implementation showcases a streamlined and technologically advanced solution for indoor plant cultivation, ensuring precise and timely intervention.</w:t>
      </w:r>
    </w:p>
    <w:p w14:paraId="28C81E1E" w14:textId="647C6540" w:rsidR="00C3100B" w:rsidRPr="0079005A" w:rsidRDefault="0079005A" w:rsidP="0079005A">
      <w:pPr>
        <w:pStyle w:val="Figure"/>
        <w:rPr>
          <w:shd w:val="clear" w:color="auto" w:fill="FFFFFF"/>
        </w:rPr>
      </w:pPr>
      <w:r>
        <w:rPr>
          <w:noProof/>
          <w:shd w:val="clear" w:color="auto" w:fill="FFFFFF"/>
        </w:rPr>
        <w:drawing>
          <wp:anchor distT="0" distB="0" distL="114300" distR="114300" simplePos="0" relativeHeight="251664896" behindDoc="0" locked="0" layoutInCell="1" allowOverlap="1" wp14:anchorId="1A32B7C0" wp14:editId="13453054">
            <wp:simplePos x="0" y="0"/>
            <wp:positionH relativeFrom="margin">
              <wp:align>left</wp:align>
            </wp:positionH>
            <wp:positionV relativeFrom="paragraph">
              <wp:posOffset>146050</wp:posOffset>
            </wp:positionV>
            <wp:extent cx="2773680" cy="1508760"/>
            <wp:effectExtent l="0" t="0" r="7620" b="0"/>
            <wp:wrapSquare wrapText="bothSides"/>
            <wp:docPr id="8304773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73680" cy="1508760"/>
                    </a:xfrm>
                    <a:prstGeom prst="rect">
                      <a:avLst/>
                    </a:prstGeom>
                    <a:noFill/>
                  </pic:spPr>
                </pic:pic>
              </a:graphicData>
            </a:graphic>
            <wp14:sizeRelV relativeFrom="margin">
              <wp14:pctHeight>0</wp14:pctHeight>
            </wp14:sizeRelV>
          </wp:anchor>
        </w:drawing>
      </w:r>
      <w:r w:rsidR="004000E7">
        <w:rPr>
          <w:noProof/>
        </w:rPr>
        <w:drawing>
          <wp:anchor distT="0" distB="0" distL="114300" distR="114300" simplePos="0" relativeHeight="251666944" behindDoc="1" locked="0" layoutInCell="1" allowOverlap="1" wp14:anchorId="091EE2F6" wp14:editId="3E1A59B4">
            <wp:simplePos x="0" y="0"/>
            <wp:positionH relativeFrom="margin">
              <wp:posOffset>2994660</wp:posOffset>
            </wp:positionH>
            <wp:positionV relativeFrom="paragraph">
              <wp:posOffset>173355</wp:posOffset>
            </wp:positionV>
            <wp:extent cx="3008630" cy="1607185"/>
            <wp:effectExtent l="0" t="0" r="1270" b="0"/>
            <wp:wrapTight wrapText="bothSides">
              <wp:wrapPolygon edited="0">
                <wp:start x="0" y="0"/>
                <wp:lineTo x="0" y="21250"/>
                <wp:lineTo x="21472" y="21250"/>
                <wp:lineTo x="21472" y="0"/>
                <wp:lineTo x="0" y="0"/>
              </wp:wrapPolygon>
            </wp:wrapTight>
            <wp:docPr id="6040627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08630" cy="1607185"/>
                    </a:xfrm>
                    <a:prstGeom prst="rect">
                      <a:avLst/>
                    </a:prstGeom>
                    <a:noFill/>
                    <a:ln>
                      <a:noFill/>
                    </a:ln>
                  </pic:spPr>
                </pic:pic>
              </a:graphicData>
            </a:graphic>
            <wp14:sizeRelV relativeFrom="margin">
              <wp14:pctHeight>0</wp14:pctHeight>
            </wp14:sizeRelV>
          </wp:anchor>
        </w:drawing>
      </w:r>
    </w:p>
    <w:p w14:paraId="36250868" w14:textId="45DC9D00" w:rsidR="00BA3849" w:rsidRDefault="00FC6B03" w:rsidP="004000E7">
      <w:pPr>
        <w:pStyle w:val="FigureCaption"/>
        <w:jc w:val="left"/>
        <w:rPr>
          <w:bCs/>
          <w:szCs w:val="24"/>
        </w:rPr>
      </w:pPr>
      <w:r>
        <w:t xml:space="preserve">                    </w:t>
      </w:r>
      <w:r w:rsidR="004000E7" w:rsidRPr="00AF216D">
        <w:t>FIGURE 14: Testing</w:t>
      </w:r>
      <w:r>
        <w:t xml:space="preserve">                                                                        </w:t>
      </w:r>
      <w:r w:rsidRPr="00AF216D">
        <w:rPr>
          <w:bCs/>
          <w:szCs w:val="24"/>
        </w:rPr>
        <w:t>FIGURE 15: Detection of avians</w:t>
      </w:r>
    </w:p>
    <w:p w14:paraId="4A32B36F" w14:textId="2929DB9F" w:rsidR="00FC6B03" w:rsidRPr="00FC6B03" w:rsidRDefault="00FC6B03" w:rsidP="00FC6B03">
      <w:pPr>
        <w:pStyle w:val="Figure"/>
      </w:pPr>
    </w:p>
    <w:p w14:paraId="70B6AFFE" w14:textId="35FE6A89" w:rsidR="00DF10B4" w:rsidRPr="00DF10B4" w:rsidRDefault="00C55DA7" w:rsidP="00DF10B4">
      <w:pPr>
        <w:pStyle w:val="Paragraph"/>
      </w:pPr>
      <w:r w:rsidRPr="00AF216D">
        <w:rPr>
          <w:noProof/>
        </w:rPr>
        <w:drawing>
          <wp:anchor distT="0" distB="0" distL="114300" distR="114300" simplePos="0" relativeHeight="251668992" behindDoc="0" locked="0" layoutInCell="1" allowOverlap="1" wp14:anchorId="6B28D811" wp14:editId="4DA97ECE">
            <wp:simplePos x="0" y="0"/>
            <wp:positionH relativeFrom="margin">
              <wp:align>center</wp:align>
            </wp:positionH>
            <wp:positionV relativeFrom="paragraph">
              <wp:posOffset>27305</wp:posOffset>
            </wp:positionV>
            <wp:extent cx="2851150" cy="1417320"/>
            <wp:effectExtent l="0" t="0" r="6350" b="0"/>
            <wp:wrapSquare wrapText="bothSides"/>
            <wp:docPr id="17137392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51150" cy="1417320"/>
                    </a:xfrm>
                    <a:prstGeom prst="rect">
                      <a:avLst/>
                    </a:prstGeom>
                    <a:noFill/>
                    <a:ln>
                      <a:noFill/>
                    </a:ln>
                  </pic:spPr>
                </pic:pic>
              </a:graphicData>
            </a:graphic>
            <wp14:sizeRelV relativeFrom="margin">
              <wp14:pctHeight>0</wp14:pctHeight>
            </wp14:sizeRelV>
          </wp:anchor>
        </w:drawing>
      </w:r>
    </w:p>
    <w:bookmarkEnd w:id="1"/>
    <w:p w14:paraId="64A751EB" w14:textId="221C6293" w:rsidR="00C3100B" w:rsidRPr="00666FFB" w:rsidRDefault="00C3100B" w:rsidP="00666FFB">
      <w:pPr>
        <w:pStyle w:val="Paragraph"/>
        <w:rPr>
          <w:lang w:val="en-GB" w:eastAsia="en-GB"/>
        </w:rPr>
      </w:pPr>
    </w:p>
    <w:p w14:paraId="25CA94AF" w14:textId="5DA38DD7" w:rsidR="00691BEE" w:rsidRPr="00691BEE" w:rsidRDefault="00691BEE" w:rsidP="00691BEE">
      <w:pPr>
        <w:pStyle w:val="Figure"/>
        <w:rPr>
          <w:lang w:val="en-GB" w:eastAsia="en-GB"/>
        </w:rPr>
      </w:pPr>
    </w:p>
    <w:p w14:paraId="0163637E" w14:textId="61C46044" w:rsidR="00CD4DE9" w:rsidRPr="00CD4DE9" w:rsidRDefault="00CD4DE9" w:rsidP="00CD4DE9">
      <w:pPr>
        <w:pStyle w:val="Paragraph"/>
      </w:pPr>
    </w:p>
    <w:p w14:paraId="762E193D" w14:textId="414B6D3F" w:rsidR="00011C26" w:rsidRDefault="00011C26" w:rsidP="00011C26">
      <w:pPr>
        <w:pStyle w:val="Figure"/>
      </w:pPr>
    </w:p>
    <w:p w14:paraId="15C1E34D" w14:textId="484D1050" w:rsidR="00011C26" w:rsidRDefault="00011C26" w:rsidP="00011C26">
      <w:pPr>
        <w:pStyle w:val="Figure"/>
      </w:pPr>
    </w:p>
    <w:p w14:paraId="153AC39E" w14:textId="77777777" w:rsidR="0079005A" w:rsidRDefault="0079005A" w:rsidP="008A083B">
      <w:pPr>
        <w:pStyle w:val="FigureCaption"/>
        <w:jc w:val="left"/>
        <w:rPr>
          <w:bCs/>
          <w:szCs w:val="24"/>
        </w:rPr>
      </w:pPr>
    </w:p>
    <w:p w14:paraId="68240505" w14:textId="77777777" w:rsidR="0079005A" w:rsidRDefault="0079005A" w:rsidP="008A083B">
      <w:pPr>
        <w:pStyle w:val="FigureCaption"/>
        <w:jc w:val="left"/>
        <w:rPr>
          <w:bCs/>
          <w:szCs w:val="24"/>
        </w:rPr>
      </w:pPr>
    </w:p>
    <w:p w14:paraId="0E47C841" w14:textId="77777777" w:rsidR="0079005A" w:rsidRDefault="0079005A" w:rsidP="008A083B">
      <w:pPr>
        <w:pStyle w:val="FigureCaption"/>
        <w:jc w:val="left"/>
        <w:rPr>
          <w:bCs/>
          <w:szCs w:val="24"/>
        </w:rPr>
      </w:pPr>
    </w:p>
    <w:p w14:paraId="116CB1D4" w14:textId="7A728DE2" w:rsidR="00A05005" w:rsidRDefault="00B622F0" w:rsidP="00EB143C">
      <w:pPr>
        <w:pStyle w:val="FigureCaption"/>
        <w:rPr>
          <w:bCs/>
          <w:szCs w:val="24"/>
        </w:rPr>
      </w:pPr>
      <w:r w:rsidRPr="00AF216D">
        <w:rPr>
          <w:bCs/>
          <w:szCs w:val="24"/>
        </w:rPr>
        <w:t>FIGURE 16: Temperature, humidity and moisture values</w:t>
      </w:r>
    </w:p>
    <w:p w14:paraId="7440B97E" w14:textId="6D0FC4FA" w:rsidR="00E3036A" w:rsidRDefault="00E3036A" w:rsidP="00792028">
      <w:pPr>
        <w:pStyle w:val="Figure"/>
      </w:pPr>
      <w:r>
        <w:rPr>
          <w:noProof/>
        </w:rPr>
        <w:lastRenderedPageBreak/>
        <w:drawing>
          <wp:inline distT="0" distB="0" distL="0" distR="0" wp14:anchorId="4437CD29" wp14:editId="54D9AEF9">
            <wp:extent cx="1311315" cy="2024691"/>
            <wp:effectExtent l="0" t="0" r="3175" b="0"/>
            <wp:docPr id="14905324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11315" cy="2024691"/>
                    </a:xfrm>
                    <a:prstGeom prst="rect">
                      <a:avLst/>
                    </a:prstGeom>
                    <a:noFill/>
                  </pic:spPr>
                </pic:pic>
              </a:graphicData>
            </a:graphic>
          </wp:inline>
        </w:drawing>
      </w:r>
      <w:r>
        <w:rPr>
          <w:noProof/>
        </w:rPr>
        <w:drawing>
          <wp:inline distT="0" distB="0" distL="0" distR="0" wp14:anchorId="11049BE4" wp14:editId="60591724">
            <wp:extent cx="1181386" cy="1953208"/>
            <wp:effectExtent l="0" t="0" r="0" b="9525"/>
            <wp:docPr id="8085931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81386" cy="1953208"/>
                    </a:xfrm>
                    <a:prstGeom prst="rect">
                      <a:avLst/>
                    </a:prstGeom>
                    <a:noFill/>
                  </pic:spPr>
                </pic:pic>
              </a:graphicData>
            </a:graphic>
          </wp:inline>
        </w:drawing>
      </w:r>
    </w:p>
    <w:p w14:paraId="4B121039" w14:textId="02A063EE" w:rsidR="00E3036A" w:rsidRDefault="00E3036A" w:rsidP="00792028">
      <w:pPr>
        <w:pStyle w:val="Figure"/>
      </w:pPr>
      <w:r>
        <w:t xml:space="preserve">               </w:t>
      </w:r>
      <w:r w:rsidRPr="00A5700B">
        <w:rPr>
          <w:noProof/>
        </w:rPr>
        <w:drawing>
          <wp:inline distT="0" distB="0" distL="0" distR="0" wp14:anchorId="3D2E3447" wp14:editId="30986109">
            <wp:extent cx="1619216" cy="906780"/>
            <wp:effectExtent l="0" t="0" r="635" b="7620"/>
            <wp:docPr id="43722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21121" name=""/>
                    <pic:cNvPicPr/>
                  </pic:nvPicPr>
                  <pic:blipFill>
                    <a:blip r:embed="rId32"/>
                    <a:stretch>
                      <a:fillRect/>
                    </a:stretch>
                  </pic:blipFill>
                  <pic:spPr>
                    <a:xfrm>
                      <a:off x="0" y="0"/>
                      <a:ext cx="1619216" cy="906780"/>
                    </a:xfrm>
                    <a:prstGeom prst="rect">
                      <a:avLst/>
                    </a:prstGeom>
                  </pic:spPr>
                </pic:pic>
              </a:graphicData>
            </a:graphic>
          </wp:inline>
        </w:drawing>
      </w:r>
    </w:p>
    <w:p w14:paraId="19A53CAA" w14:textId="77777777" w:rsidR="00792028" w:rsidRDefault="00792028" w:rsidP="00792028">
      <w:pPr>
        <w:pStyle w:val="FigureCaption"/>
      </w:pPr>
      <w:r w:rsidRPr="00AF216D">
        <w:t>FIGURE 17: SMS Feature</w:t>
      </w:r>
    </w:p>
    <w:p w14:paraId="60A8EBC9" w14:textId="04304E80" w:rsidR="00792028" w:rsidRDefault="00425BA8" w:rsidP="00792028">
      <w:pPr>
        <w:pStyle w:val="Heading1"/>
      </w:pPr>
      <w:r>
        <w:t>testing results for plants</w:t>
      </w:r>
    </w:p>
    <w:p w14:paraId="5E8034FA" w14:textId="307DC4FF" w:rsidR="00B67DF6" w:rsidRDefault="00265512" w:rsidP="00B67DF6">
      <w:pPr>
        <w:pStyle w:val="TableCaption"/>
      </w:pPr>
      <w:r w:rsidRPr="000F52F7">
        <w:rPr>
          <w:b/>
          <w:bCs/>
        </w:rPr>
        <w:t>TABLE 1</w:t>
      </w:r>
      <w:r w:rsidRPr="00B67DF6">
        <w:t>. Temperature and moisture readings of Rose</w:t>
      </w:r>
    </w:p>
    <w:p w14:paraId="194244E9" w14:textId="77777777" w:rsidR="00B67DF6" w:rsidRPr="00B67DF6" w:rsidRDefault="00B67DF6" w:rsidP="00B67DF6">
      <w:pPr>
        <w:pStyle w:val="TableCaption"/>
      </w:pPr>
    </w:p>
    <w:tbl>
      <w:tblPr>
        <w:tblW w:w="0" w:type="auto"/>
        <w:jc w:val="center"/>
        <w:tblBorders>
          <w:bottom w:val="single" w:sz="4" w:space="0" w:color="auto"/>
        </w:tblBorders>
        <w:tblLayout w:type="fixed"/>
        <w:tblLook w:val="0000" w:firstRow="0" w:lastRow="0" w:firstColumn="0" w:lastColumn="0" w:noHBand="0" w:noVBand="0"/>
      </w:tblPr>
      <w:tblGrid>
        <w:gridCol w:w="2790"/>
        <w:gridCol w:w="2790"/>
        <w:gridCol w:w="2790"/>
        <w:gridCol w:w="2790"/>
      </w:tblGrid>
      <w:tr w:rsidR="002410D7" w:rsidRPr="00075EA6" w14:paraId="6E423120" w14:textId="140A5CDC" w:rsidTr="002410D7">
        <w:trPr>
          <w:cantSplit/>
          <w:trHeight w:val="272"/>
          <w:jc w:val="center"/>
        </w:trPr>
        <w:tc>
          <w:tcPr>
            <w:tcW w:w="2790" w:type="dxa"/>
            <w:tcBorders>
              <w:top w:val="single" w:sz="4" w:space="0" w:color="auto"/>
              <w:bottom w:val="single" w:sz="4" w:space="0" w:color="auto"/>
            </w:tcBorders>
            <w:vAlign w:val="center"/>
          </w:tcPr>
          <w:p w14:paraId="4DC6E72A" w14:textId="6942A0DC" w:rsidR="002410D7" w:rsidRPr="00075EA6" w:rsidRDefault="007A554E" w:rsidP="00626161">
            <w:pPr>
              <w:jc w:val="center"/>
            </w:pPr>
            <w:r>
              <w:rPr>
                <w:b/>
                <w:sz w:val="18"/>
                <w:szCs w:val="18"/>
              </w:rPr>
              <w:t>Number of Days</w:t>
            </w:r>
          </w:p>
        </w:tc>
        <w:tc>
          <w:tcPr>
            <w:tcW w:w="2790" w:type="dxa"/>
            <w:tcBorders>
              <w:top w:val="single" w:sz="4" w:space="0" w:color="auto"/>
              <w:bottom w:val="single" w:sz="4" w:space="0" w:color="auto"/>
            </w:tcBorders>
            <w:vAlign w:val="center"/>
          </w:tcPr>
          <w:p w14:paraId="629F1318" w14:textId="03B163D5" w:rsidR="002410D7" w:rsidRPr="00075EA6" w:rsidRDefault="007A554E" w:rsidP="00626161">
            <w:pPr>
              <w:jc w:val="center"/>
              <w:rPr>
                <w:b/>
                <w:sz w:val="18"/>
                <w:szCs w:val="18"/>
              </w:rPr>
            </w:pPr>
            <w:r>
              <w:rPr>
                <w:b/>
                <w:sz w:val="18"/>
                <w:szCs w:val="18"/>
              </w:rPr>
              <w:t>Temperature day</w:t>
            </w:r>
          </w:p>
        </w:tc>
        <w:tc>
          <w:tcPr>
            <w:tcW w:w="2790" w:type="dxa"/>
            <w:tcBorders>
              <w:top w:val="single" w:sz="4" w:space="0" w:color="auto"/>
              <w:bottom w:val="single" w:sz="4" w:space="0" w:color="auto"/>
            </w:tcBorders>
            <w:vAlign w:val="center"/>
          </w:tcPr>
          <w:p w14:paraId="0BAC5B96" w14:textId="5E6E69A3" w:rsidR="002410D7" w:rsidRPr="00075EA6" w:rsidRDefault="007A554E" w:rsidP="00626161">
            <w:pPr>
              <w:jc w:val="center"/>
              <w:rPr>
                <w:b/>
                <w:sz w:val="18"/>
                <w:szCs w:val="18"/>
              </w:rPr>
            </w:pPr>
            <w:r>
              <w:rPr>
                <w:b/>
                <w:sz w:val="18"/>
                <w:szCs w:val="18"/>
              </w:rPr>
              <w:t xml:space="preserve">Temperature night </w:t>
            </w:r>
          </w:p>
        </w:tc>
        <w:tc>
          <w:tcPr>
            <w:tcW w:w="2790" w:type="dxa"/>
            <w:tcBorders>
              <w:top w:val="single" w:sz="4" w:space="0" w:color="auto"/>
              <w:bottom w:val="single" w:sz="4" w:space="0" w:color="auto"/>
            </w:tcBorders>
          </w:tcPr>
          <w:p w14:paraId="6C991C57" w14:textId="04AD3670" w:rsidR="002410D7" w:rsidRPr="00075EA6" w:rsidRDefault="007A554E" w:rsidP="00626161">
            <w:pPr>
              <w:jc w:val="center"/>
              <w:rPr>
                <w:b/>
                <w:sz w:val="18"/>
                <w:szCs w:val="18"/>
              </w:rPr>
            </w:pPr>
            <w:r>
              <w:rPr>
                <w:b/>
                <w:sz w:val="18"/>
                <w:szCs w:val="18"/>
              </w:rPr>
              <w:t>Moisture Level</w:t>
            </w:r>
          </w:p>
        </w:tc>
      </w:tr>
      <w:tr w:rsidR="002410D7" w:rsidRPr="005A0E21" w14:paraId="0EADD0BD" w14:textId="7A310DF9" w:rsidTr="002410D7">
        <w:trPr>
          <w:cantSplit/>
          <w:jc w:val="center"/>
        </w:trPr>
        <w:tc>
          <w:tcPr>
            <w:tcW w:w="2790" w:type="dxa"/>
            <w:tcBorders>
              <w:top w:val="nil"/>
            </w:tcBorders>
          </w:tcPr>
          <w:p w14:paraId="7C639C32" w14:textId="530A7587" w:rsidR="002410D7" w:rsidRPr="005A0E21" w:rsidRDefault="005A1A63" w:rsidP="00626161">
            <w:pPr>
              <w:pStyle w:val="Paragraph"/>
            </w:pPr>
            <w:r>
              <w:t>Day -1</w:t>
            </w:r>
          </w:p>
        </w:tc>
        <w:tc>
          <w:tcPr>
            <w:tcW w:w="2790" w:type="dxa"/>
            <w:tcBorders>
              <w:top w:val="nil"/>
            </w:tcBorders>
          </w:tcPr>
          <w:p w14:paraId="146C28DF" w14:textId="4A9034F5" w:rsidR="002410D7" w:rsidRPr="005A0E21" w:rsidRDefault="005A1A63" w:rsidP="00626161">
            <w:pPr>
              <w:jc w:val="center"/>
              <w:rPr>
                <w:sz w:val="20"/>
              </w:rPr>
            </w:pPr>
            <w:r>
              <w:rPr>
                <w:sz w:val="20"/>
              </w:rPr>
              <w:t>27</w:t>
            </w:r>
          </w:p>
        </w:tc>
        <w:tc>
          <w:tcPr>
            <w:tcW w:w="2790" w:type="dxa"/>
            <w:tcBorders>
              <w:top w:val="nil"/>
            </w:tcBorders>
          </w:tcPr>
          <w:p w14:paraId="1468AC7C" w14:textId="785D0C00" w:rsidR="002410D7" w:rsidRPr="005A0E21" w:rsidRDefault="0043199A" w:rsidP="00626161">
            <w:pPr>
              <w:jc w:val="center"/>
              <w:rPr>
                <w:sz w:val="20"/>
              </w:rPr>
            </w:pPr>
            <w:r>
              <w:rPr>
                <w:sz w:val="20"/>
              </w:rPr>
              <w:t>18</w:t>
            </w:r>
          </w:p>
        </w:tc>
        <w:tc>
          <w:tcPr>
            <w:tcW w:w="2790" w:type="dxa"/>
            <w:tcBorders>
              <w:top w:val="nil"/>
            </w:tcBorders>
          </w:tcPr>
          <w:p w14:paraId="46F1F953" w14:textId="015983DB" w:rsidR="002410D7" w:rsidRPr="005A0E21" w:rsidRDefault="0043199A" w:rsidP="00626161">
            <w:pPr>
              <w:jc w:val="center"/>
              <w:rPr>
                <w:sz w:val="20"/>
              </w:rPr>
            </w:pPr>
            <w:r>
              <w:rPr>
                <w:sz w:val="20"/>
              </w:rPr>
              <w:t>52</w:t>
            </w:r>
          </w:p>
        </w:tc>
      </w:tr>
      <w:tr w:rsidR="002410D7" w:rsidRPr="005A0E21" w14:paraId="226CCB3F" w14:textId="286444C1" w:rsidTr="002410D7">
        <w:trPr>
          <w:cantSplit/>
          <w:jc w:val="center"/>
        </w:trPr>
        <w:tc>
          <w:tcPr>
            <w:tcW w:w="2790" w:type="dxa"/>
          </w:tcPr>
          <w:p w14:paraId="3D2DA546" w14:textId="0844A728" w:rsidR="002410D7" w:rsidRPr="005A0E21" w:rsidRDefault="0043199A" w:rsidP="00626161">
            <w:pPr>
              <w:pStyle w:val="Paragraph"/>
            </w:pPr>
            <w:r>
              <w:t>Day -2</w:t>
            </w:r>
          </w:p>
        </w:tc>
        <w:tc>
          <w:tcPr>
            <w:tcW w:w="2790" w:type="dxa"/>
          </w:tcPr>
          <w:p w14:paraId="1B2A3444" w14:textId="33B6E674" w:rsidR="002410D7" w:rsidRPr="005A0E21" w:rsidRDefault="0043199A" w:rsidP="00626161">
            <w:pPr>
              <w:jc w:val="center"/>
              <w:rPr>
                <w:sz w:val="20"/>
              </w:rPr>
            </w:pPr>
            <w:r>
              <w:rPr>
                <w:sz w:val="20"/>
              </w:rPr>
              <w:t>31</w:t>
            </w:r>
          </w:p>
        </w:tc>
        <w:tc>
          <w:tcPr>
            <w:tcW w:w="2790" w:type="dxa"/>
          </w:tcPr>
          <w:p w14:paraId="3D23D345" w14:textId="45C9B949" w:rsidR="002410D7" w:rsidRPr="005A0E21" w:rsidRDefault="00891D02" w:rsidP="00626161">
            <w:pPr>
              <w:jc w:val="center"/>
              <w:rPr>
                <w:sz w:val="20"/>
              </w:rPr>
            </w:pPr>
            <w:r>
              <w:rPr>
                <w:sz w:val="20"/>
              </w:rPr>
              <w:t>14</w:t>
            </w:r>
          </w:p>
        </w:tc>
        <w:tc>
          <w:tcPr>
            <w:tcW w:w="2790" w:type="dxa"/>
          </w:tcPr>
          <w:p w14:paraId="29AE59A9" w14:textId="34E12F4F" w:rsidR="002410D7" w:rsidRPr="005A0E21" w:rsidRDefault="00891D02" w:rsidP="00626161">
            <w:pPr>
              <w:jc w:val="center"/>
              <w:rPr>
                <w:sz w:val="20"/>
              </w:rPr>
            </w:pPr>
            <w:r>
              <w:rPr>
                <w:sz w:val="20"/>
              </w:rPr>
              <w:t>35</w:t>
            </w:r>
          </w:p>
        </w:tc>
      </w:tr>
      <w:tr w:rsidR="002410D7" w:rsidRPr="005A0E21" w14:paraId="56E0BDBE" w14:textId="5C7D35F9" w:rsidTr="002410D7">
        <w:trPr>
          <w:cantSplit/>
          <w:trHeight w:val="237"/>
          <w:jc w:val="center"/>
        </w:trPr>
        <w:tc>
          <w:tcPr>
            <w:tcW w:w="2790" w:type="dxa"/>
          </w:tcPr>
          <w:p w14:paraId="42BDE6CF" w14:textId="2B6EE69B" w:rsidR="002410D7" w:rsidRPr="005A0E21" w:rsidRDefault="00891D02" w:rsidP="00626161">
            <w:pPr>
              <w:pStyle w:val="Paragraph"/>
            </w:pPr>
            <w:r>
              <w:t>Day -3</w:t>
            </w:r>
          </w:p>
        </w:tc>
        <w:tc>
          <w:tcPr>
            <w:tcW w:w="2790" w:type="dxa"/>
          </w:tcPr>
          <w:p w14:paraId="0A4C7283" w14:textId="6D1CFF1F" w:rsidR="002410D7" w:rsidRPr="005A0E21" w:rsidRDefault="00891D02" w:rsidP="00626161">
            <w:pPr>
              <w:jc w:val="center"/>
              <w:rPr>
                <w:sz w:val="20"/>
              </w:rPr>
            </w:pPr>
            <w:r>
              <w:rPr>
                <w:sz w:val="20"/>
              </w:rPr>
              <w:t>28</w:t>
            </w:r>
          </w:p>
        </w:tc>
        <w:tc>
          <w:tcPr>
            <w:tcW w:w="2790" w:type="dxa"/>
          </w:tcPr>
          <w:p w14:paraId="31D1C0DD" w14:textId="6B54F4DD" w:rsidR="002410D7" w:rsidRPr="005A0E21" w:rsidRDefault="00891D02" w:rsidP="00626161">
            <w:pPr>
              <w:jc w:val="center"/>
              <w:rPr>
                <w:sz w:val="20"/>
              </w:rPr>
            </w:pPr>
            <w:r>
              <w:rPr>
                <w:sz w:val="20"/>
              </w:rPr>
              <w:t>15</w:t>
            </w:r>
          </w:p>
        </w:tc>
        <w:tc>
          <w:tcPr>
            <w:tcW w:w="2790" w:type="dxa"/>
          </w:tcPr>
          <w:p w14:paraId="4A8C72F0" w14:textId="7013AC18" w:rsidR="002410D7" w:rsidRPr="005A0E21" w:rsidRDefault="00B11729" w:rsidP="00626161">
            <w:pPr>
              <w:jc w:val="center"/>
              <w:rPr>
                <w:sz w:val="20"/>
              </w:rPr>
            </w:pPr>
            <w:r>
              <w:rPr>
                <w:sz w:val="20"/>
              </w:rPr>
              <w:t>42</w:t>
            </w:r>
          </w:p>
        </w:tc>
      </w:tr>
      <w:tr w:rsidR="00B11729" w:rsidRPr="005A0E21" w14:paraId="4DE684B7" w14:textId="77777777" w:rsidTr="002410D7">
        <w:trPr>
          <w:cantSplit/>
          <w:trHeight w:val="237"/>
          <w:jc w:val="center"/>
        </w:trPr>
        <w:tc>
          <w:tcPr>
            <w:tcW w:w="2790" w:type="dxa"/>
          </w:tcPr>
          <w:p w14:paraId="3366A696" w14:textId="28DF3D7E" w:rsidR="00B11729" w:rsidRDefault="00B11729" w:rsidP="00626161">
            <w:pPr>
              <w:pStyle w:val="Paragraph"/>
            </w:pPr>
            <w:r>
              <w:t>Day -</w:t>
            </w:r>
            <w:r w:rsidR="003C5B40">
              <w:t>4</w:t>
            </w:r>
          </w:p>
        </w:tc>
        <w:tc>
          <w:tcPr>
            <w:tcW w:w="2790" w:type="dxa"/>
          </w:tcPr>
          <w:p w14:paraId="04119E70" w14:textId="02C91E35" w:rsidR="00B11729" w:rsidRDefault="003C5B40" w:rsidP="00626161">
            <w:pPr>
              <w:jc w:val="center"/>
              <w:rPr>
                <w:sz w:val="20"/>
              </w:rPr>
            </w:pPr>
            <w:r>
              <w:rPr>
                <w:sz w:val="20"/>
              </w:rPr>
              <w:t>28</w:t>
            </w:r>
          </w:p>
        </w:tc>
        <w:tc>
          <w:tcPr>
            <w:tcW w:w="2790" w:type="dxa"/>
          </w:tcPr>
          <w:p w14:paraId="32F7EF47" w14:textId="0FF4FAC3" w:rsidR="00B11729" w:rsidRDefault="003C5B40" w:rsidP="00626161">
            <w:pPr>
              <w:jc w:val="center"/>
              <w:rPr>
                <w:sz w:val="20"/>
              </w:rPr>
            </w:pPr>
            <w:r>
              <w:rPr>
                <w:sz w:val="20"/>
              </w:rPr>
              <w:t>14</w:t>
            </w:r>
          </w:p>
        </w:tc>
        <w:tc>
          <w:tcPr>
            <w:tcW w:w="2790" w:type="dxa"/>
          </w:tcPr>
          <w:p w14:paraId="6CA3404C" w14:textId="1D4E6F34" w:rsidR="00B11729" w:rsidRDefault="003C5B40" w:rsidP="00626161">
            <w:pPr>
              <w:jc w:val="center"/>
              <w:rPr>
                <w:sz w:val="20"/>
              </w:rPr>
            </w:pPr>
            <w:r>
              <w:rPr>
                <w:sz w:val="20"/>
              </w:rPr>
              <w:t>73</w:t>
            </w:r>
          </w:p>
        </w:tc>
      </w:tr>
      <w:tr w:rsidR="003C5B40" w:rsidRPr="005A0E21" w14:paraId="2B9638A4" w14:textId="77777777" w:rsidTr="002410D7">
        <w:trPr>
          <w:cantSplit/>
          <w:trHeight w:val="237"/>
          <w:jc w:val="center"/>
        </w:trPr>
        <w:tc>
          <w:tcPr>
            <w:tcW w:w="2790" w:type="dxa"/>
          </w:tcPr>
          <w:p w14:paraId="58B57C84" w14:textId="3EDE70A3" w:rsidR="003C5B40" w:rsidRDefault="003C5B40" w:rsidP="00626161">
            <w:pPr>
              <w:pStyle w:val="Paragraph"/>
            </w:pPr>
            <w:r>
              <w:t>Day -5</w:t>
            </w:r>
          </w:p>
        </w:tc>
        <w:tc>
          <w:tcPr>
            <w:tcW w:w="2790" w:type="dxa"/>
          </w:tcPr>
          <w:p w14:paraId="4576ADCB" w14:textId="776BED46" w:rsidR="003C5B40" w:rsidRDefault="003C5B40" w:rsidP="00626161">
            <w:pPr>
              <w:jc w:val="center"/>
              <w:rPr>
                <w:sz w:val="20"/>
              </w:rPr>
            </w:pPr>
            <w:r>
              <w:rPr>
                <w:sz w:val="20"/>
              </w:rPr>
              <w:t>33</w:t>
            </w:r>
          </w:p>
        </w:tc>
        <w:tc>
          <w:tcPr>
            <w:tcW w:w="2790" w:type="dxa"/>
          </w:tcPr>
          <w:p w14:paraId="74F6166A" w14:textId="0D8A48D5" w:rsidR="003C5B40" w:rsidRDefault="003C5B40" w:rsidP="00626161">
            <w:pPr>
              <w:jc w:val="center"/>
              <w:rPr>
                <w:sz w:val="20"/>
              </w:rPr>
            </w:pPr>
            <w:r>
              <w:rPr>
                <w:sz w:val="20"/>
              </w:rPr>
              <w:t>17</w:t>
            </w:r>
          </w:p>
        </w:tc>
        <w:tc>
          <w:tcPr>
            <w:tcW w:w="2790" w:type="dxa"/>
          </w:tcPr>
          <w:p w14:paraId="1FC6E043" w14:textId="0913426F" w:rsidR="003C5B40" w:rsidRDefault="003C5B40" w:rsidP="00626161">
            <w:pPr>
              <w:jc w:val="center"/>
              <w:rPr>
                <w:sz w:val="20"/>
              </w:rPr>
            </w:pPr>
            <w:r>
              <w:rPr>
                <w:sz w:val="20"/>
              </w:rPr>
              <w:t>63</w:t>
            </w:r>
          </w:p>
        </w:tc>
      </w:tr>
    </w:tbl>
    <w:p w14:paraId="3ED87B68" w14:textId="03C96030" w:rsidR="00C21534" w:rsidRDefault="00C21534" w:rsidP="00265512">
      <w:pPr>
        <w:pStyle w:val="Figure"/>
        <w:jc w:val="left"/>
      </w:pPr>
      <w:r w:rsidRPr="00F21CBE">
        <w:rPr>
          <w:noProof/>
        </w:rPr>
        <w:drawing>
          <wp:anchor distT="0" distB="0" distL="114300" distR="114300" simplePos="0" relativeHeight="251671040" behindDoc="0" locked="0" layoutInCell="1" allowOverlap="1" wp14:anchorId="2DBB135F" wp14:editId="5F7BC6EF">
            <wp:simplePos x="0" y="0"/>
            <wp:positionH relativeFrom="margin">
              <wp:align>center</wp:align>
            </wp:positionH>
            <wp:positionV relativeFrom="paragraph">
              <wp:posOffset>172720</wp:posOffset>
            </wp:positionV>
            <wp:extent cx="3131820" cy="1592580"/>
            <wp:effectExtent l="0" t="0" r="0" b="7620"/>
            <wp:wrapSquare wrapText="bothSides"/>
            <wp:docPr id="157300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0311" name=""/>
                    <pic:cNvPicPr/>
                  </pic:nvPicPr>
                  <pic:blipFill>
                    <a:blip r:embed="rId33">
                      <a:extLst>
                        <a:ext uri="{28A0092B-C50C-407E-A947-70E740481C1C}">
                          <a14:useLocalDpi xmlns:a14="http://schemas.microsoft.com/office/drawing/2010/main" val="0"/>
                        </a:ext>
                      </a:extLst>
                    </a:blip>
                    <a:stretch>
                      <a:fillRect/>
                    </a:stretch>
                  </pic:blipFill>
                  <pic:spPr>
                    <a:xfrm>
                      <a:off x="0" y="0"/>
                      <a:ext cx="3131820" cy="1592580"/>
                    </a:xfrm>
                    <a:prstGeom prst="rect">
                      <a:avLst/>
                    </a:prstGeom>
                  </pic:spPr>
                </pic:pic>
              </a:graphicData>
            </a:graphic>
            <wp14:sizeRelV relativeFrom="margin">
              <wp14:pctHeight>0</wp14:pctHeight>
            </wp14:sizeRelV>
          </wp:anchor>
        </w:drawing>
      </w:r>
    </w:p>
    <w:p w14:paraId="1E4A1976" w14:textId="77777777" w:rsidR="00C21534" w:rsidRDefault="00C21534" w:rsidP="00184F89">
      <w:pPr>
        <w:pStyle w:val="TableCaption"/>
      </w:pPr>
    </w:p>
    <w:p w14:paraId="1BA598E5" w14:textId="77777777" w:rsidR="00C21534" w:rsidRDefault="00C21534" w:rsidP="00184F89">
      <w:pPr>
        <w:pStyle w:val="TableCaption"/>
      </w:pPr>
    </w:p>
    <w:p w14:paraId="53546633" w14:textId="77777777" w:rsidR="00C21534" w:rsidRDefault="00C21534" w:rsidP="00184F89">
      <w:pPr>
        <w:pStyle w:val="TableCaption"/>
      </w:pPr>
    </w:p>
    <w:p w14:paraId="64791D9D" w14:textId="77777777" w:rsidR="00A1578E" w:rsidRDefault="00A1578E" w:rsidP="00184F89">
      <w:pPr>
        <w:pStyle w:val="TableCaption"/>
      </w:pPr>
    </w:p>
    <w:p w14:paraId="500BD231" w14:textId="77777777" w:rsidR="00A1578E" w:rsidRDefault="00A1578E" w:rsidP="00184F89">
      <w:pPr>
        <w:pStyle w:val="TableCaption"/>
      </w:pPr>
    </w:p>
    <w:p w14:paraId="311EBF3E" w14:textId="77777777" w:rsidR="00A1578E" w:rsidRDefault="00A1578E" w:rsidP="00184F89">
      <w:pPr>
        <w:pStyle w:val="TableCaption"/>
      </w:pPr>
    </w:p>
    <w:p w14:paraId="01570471" w14:textId="77777777" w:rsidR="00A1578E" w:rsidRDefault="00A1578E" w:rsidP="00184F89">
      <w:pPr>
        <w:pStyle w:val="TableCaption"/>
      </w:pPr>
    </w:p>
    <w:p w14:paraId="6077427E" w14:textId="77777777" w:rsidR="00A1578E" w:rsidRDefault="00A1578E" w:rsidP="00184F89">
      <w:pPr>
        <w:pStyle w:val="TableCaption"/>
        <w:rPr>
          <w:bCs/>
        </w:rPr>
      </w:pPr>
      <w:bookmarkStart w:id="2" w:name="_Hlk160909604"/>
    </w:p>
    <w:p w14:paraId="2419F4FE" w14:textId="3953D74C" w:rsidR="00A1578E" w:rsidRDefault="00A1578E" w:rsidP="00A1578E">
      <w:pPr>
        <w:pStyle w:val="FigureCaption"/>
      </w:pPr>
      <w:r w:rsidRPr="00AF216D">
        <w:t>FIGURE 18: Rose plant results</w:t>
      </w:r>
      <w:bookmarkEnd w:id="2"/>
    </w:p>
    <w:p w14:paraId="5E2A44F7" w14:textId="77777777" w:rsidR="009029EE" w:rsidRPr="009029EE" w:rsidRDefault="009029EE" w:rsidP="009029EE">
      <w:pPr>
        <w:pStyle w:val="Paragraph"/>
      </w:pPr>
    </w:p>
    <w:p w14:paraId="1B684045" w14:textId="3F3B124E" w:rsidR="00A1578E" w:rsidRDefault="00A1578E" w:rsidP="00A1578E">
      <w:pPr>
        <w:pStyle w:val="Paragraph"/>
      </w:pPr>
      <w:r w:rsidRPr="00A1578E">
        <w:t>The rose plant grows well in the temperature for the day from 25 to 30 degrees and in night from 15 to 18 degrees.</w:t>
      </w:r>
      <w:r>
        <w:t xml:space="preserve"> W</w:t>
      </w:r>
      <w:r w:rsidRPr="00A1578E">
        <w:t>hen the moisture is around 60% to 70%, the production of quality flowers is good. When the moi</w:t>
      </w:r>
      <w:r>
        <w:t>s</w:t>
      </w:r>
      <w:r w:rsidRPr="00A1578E">
        <w:t>ture is 40, it’s time to water the plant.</w:t>
      </w:r>
    </w:p>
    <w:p w14:paraId="3D9C872F" w14:textId="77777777" w:rsidR="00C10962" w:rsidRDefault="00C10962" w:rsidP="00A1578E">
      <w:pPr>
        <w:pStyle w:val="Paragraph"/>
      </w:pPr>
    </w:p>
    <w:p w14:paraId="1E0E02E7" w14:textId="77777777" w:rsidR="00475BC4" w:rsidRDefault="00475BC4" w:rsidP="00A1578E">
      <w:pPr>
        <w:pStyle w:val="Paragraph"/>
      </w:pPr>
    </w:p>
    <w:p w14:paraId="73300C4E" w14:textId="77777777" w:rsidR="00475BC4" w:rsidRDefault="00475BC4" w:rsidP="00A1578E">
      <w:pPr>
        <w:pStyle w:val="Paragraph"/>
      </w:pPr>
    </w:p>
    <w:p w14:paraId="7833F9E1" w14:textId="77777777" w:rsidR="00475BC4" w:rsidRDefault="00475BC4" w:rsidP="00A1578E">
      <w:pPr>
        <w:pStyle w:val="Paragraph"/>
      </w:pPr>
    </w:p>
    <w:p w14:paraId="717E054B" w14:textId="77777777" w:rsidR="00475BC4" w:rsidRDefault="00475BC4" w:rsidP="00A1578E">
      <w:pPr>
        <w:pStyle w:val="Paragraph"/>
      </w:pPr>
    </w:p>
    <w:p w14:paraId="38FAFE00" w14:textId="206BA14B" w:rsidR="00C10962" w:rsidRDefault="00C10962" w:rsidP="00C10962">
      <w:pPr>
        <w:pStyle w:val="TableCaption"/>
      </w:pPr>
      <w:r w:rsidRPr="00C10962">
        <w:rPr>
          <w:b/>
          <w:bCs/>
        </w:rPr>
        <w:t>TABLE 2.</w:t>
      </w:r>
      <w:r w:rsidRPr="00184F89">
        <w:t xml:space="preserve"> Temperature and moisture readings of</w:t>
      </w:r>
      <w:r>
        <w:t xml:space="preserve"> Chrysanthemum</w:t>
      </w:r>
    </w:p>
    <w:p w14:paraId="0BEFC9F1" w14:textId="77777777" w:rsidR="00475BC4" w:rsidRDefault="00475BC4" w:rsidP="00A1578E">
      <w:pPr>
        <w:pStyle w:val="Paragraph"/>
      </w:pPr>
    </w:p>
    <w:tbl>
      <w:tblPr>
        <w:tblW w:w="0" w:type="auto"/>
        <w:jc w:val="center"/>
        <w:tblBorders>
          <w:bottom w:val="single" w:sz="4" w:space="0" w:color="auto"/>
        </w:tblBorders>
        <w:tblLayout w:type="fixed"/>
        <w:tblLook w:val="0000" w:firstRow="0" w:lastRow="0" w:firstColumn="0" w:lastColumn="0" w:noHBand="0" w:noVBand="0"/>
      </w:tblPr>
      <w:tblGrid>
        <w:gridCol w:w="2790"/>
        <w:gridCol w:w="2790"/>
        <w:gridCol w:w="2790"/>
        <w:gridCol w:w="2790"/>
      </w:tblGrid>
      <w:tr w:rsidR="00475BC4" w:rsidRPr="00075EA6" w14:paraId="3C91C788" w14:textId="77777777" w:rsidTr="00626161">
        <w:trPr>
          <w:cantSplit/>
          <w:trHeight w:val="272"/>
          <w:jc w:val="center"/>
        </w:trPr>
        <w:tc>
          <w:tcPr>
            <w:tcW w:w="2790" w:type="dxa"/>
            <w:tcBorders>
              <w:top w:val="single" w:sz="4" w:space="0" w:color="auto"/>
              <w:bottom w:val="single" w:sz="4" w:space="0" w:color="auto"/>
            </w:tcBorders>
            <w:vAlign w:val="center"/>
          </w:tcPr>
          <w:p w14:paraId="28082549" w14:textId="77777777" w:rsidR="00475BC4" w:rsidRPr="00075EA6" w:rsidRDefault="00475BC4" w:rsidP="00626161">
            <w:pPr>
              <w:jc w:val="center"/>
            </w:pPr>
            <w:r>
              <w:rPr>
                <w:b/>
                <w:sz w:val="18"/>
                <w:szCs w:val="18"/>
              </w:rPr>
              <w:t>Number of Days</w:t>
            </w:r>
          </w:p>
        </w:tc>
        <w:tc>
          <w:tcPr>
            <w:tcW w:w="2790" w:type="dxa"/>
            <w:tcBorders>
              <w:top w:val="single" w:sz="4" w:space="0" w:color="auto"/>
              <w:bottom w:val="single" w:sz="4" w:space="0" w:color="auto"/>
            </w:tcBorders>
            <w:vAlign w:val="center"/>
          </w:tcPr>
          <w:p w14:paraId="5B8B190A" w14:textId="77777777" w:rsidR="00475BC4" w:rsidRPr="00075EA6" w:rsidRDefault="00475BC4" w:rsidP="00626161">
            <w:pPr>
              <w:jc w:val="center"/>
              <w:rPr>
                <w:b/>
                <w:sz w:val="18"/>
                <w:szCs w:val="18"/>
              </w:rPr>
            </w:pPr>
            <w:r>
              <w:rPr>
                <w:b/>
                <w:sz w:val="18"/>
                <w:szCs w:val="18"/>
              </w:rPr>
              <w:t>Temperature day</w:t>
            </w:r>
          </w:p>
        </w:tc>
        <w:tc>
          <w:tcPr>
            <w:tcW w:w="2790" w:type="dxa"/>
            <w:tcBorders>
              <w:top w:val="single" w:sz="4" w:space="0" w:color="auto"/>
              <w:bottom w:val="single" w:sz="4" w:space="0" w:color="auto"/>
            </w:tcBorders>
            <w:vAlign w:val="center"/>
          </w:tcPr>
          <w:p w14:paraId="024C8554" w14:textId="77777777" w:rsidR="00475BC4" w:rsidRPr="00075EA6" w:rsidRDefault="00475BC4" w:rsidP="00626161">
            <w:pPr>
              <w:jc w:val="center"/>
              <w:rPr>
                <w:b/>
                <w:sz w:val="18"/>
                <w:szCs w:val="18"/>
              </w:rPr>
            </w:pPr>
            <w:r>
              <w:rPr>
                <w:b/>
                <w:sz w:val="18"/>
                <w:szCs w:val="18"/>
              </w:rPr>
              <w:t xml:space="preserve">Temperature night </w:t>
            </w:r>
          </w:p>
        </w:tc>
        <w:tc>
          <w:tcPr>
            <w:tcW w:w="2790" w:type="dxa"/>
            <w:tcBorders>
              <w:top w:val="single" w:sz="4" w:space="0" w:color="auto"/>
              <w:bottom w:val="single" w:sz="4" w:space="0" w:color="auto"/>
            </w:tcBorders>
          </w:tcPr>
          <w:p w14:paraId="4CA3A22F" w14:textId="77777777" w:rsidR="00475BC4" w:rsidRPr="00075EA6" w:rsidRDefault="00475BC4" w:rsidP="00626161">
            <w:pPr>
              <w:jc w:val="center"/>
              <w:rPr>
                <w:b/>
                <w:sz w:val="18"/>
                <w:szCs w:val="18"/>
              </w:rPr>
            </w:pPr>
            <w:r>
              <w:rPr>
                <w:b/>
                <w:sz w:val="18"/>
                <w:szCs w:val="18"/>
              </w:rPr>
              <w:t>Moisture Level</w:t>
            </w:r>
          </w:p>
        </w:tc>
      </w:tr>
      <w:tr w:rsidR="00475BC4" w:rsidRPr="005A0E21" w14:paraId="1E5BE03D" w14:textId="77777777" w:rsidTr="00626161">
        <w:trPr>
          <w:cantSplit/>
          <w:jc w:val="center"/>
        </w:trPr>
        <w:tc>
          <w:tcPr>
            <w:tcW w:w="2790" w:type="dxa"/>
            <w:tcBorders>
              <w:top w:val="nil"/>
            </w:tcBorders>
          </w:tcPr>
          <w:p w14:paraId="3FA090CF" w14:textId="77777777" w:rsidR="00475BC4" w:rsidRPr="005A0E21" w:rsidRDefault="00475BC4" w:rsidP="00626161">
            <w:pPr>
              <w:pStyle w:val="Paragraph"/>
            </w:pPr>
            <w:r>
              <w:t>Day -1</w:t>
            </w:r>
          </w:p>
        </w:tc>
        <w:tc>
          <w:tcPr>
            <w:tcW w:w="2790" w:type="dxa"/>
            <w:tcBorders>
              <w:top w:val="nil"/>
            </w:tcBorders>
          </w:tcPr>
          <w:p w14:paraId="0DE03E54" w14:textId="77777777" w:rsidR="00475BC4" w:rsidRPr="005A0E21" w:rsidRDefault="00475BC4" w:rsidP="00626161">
            <w:pPr>
              <w:jc w:val="center"/>
              <w:rPr>
                <w:sz w:val="20"/>
              </w:rPr>
            </w:pPr>
            <w:r>
              <w:rPr>
                <w:sz w:val="20"/>
              </w:rPr>
              <w:t>27</w:t>
            </w:r>
          </w:p>
        </w:tc>
        <w:tc>
          <w:tcPr>
            <w:tcW w:w="2790" w:type="dxa"/>
            <w:tcBorders>
              <w:top w:val="nil"/>
            </w:tcBorders>
          </w:tcPr>
          <w:p w14:paraId="6EC3C9EB" w14:textId="77777777" w:rsidR="00475BC4" w:rsidRPr="005A0E21" w:rsidRDefault="00475BC4" w:rsidP="00626161">
            <w:pPr>
              <w:jc w:val="center"/>
              <w:rPr>
                <w:sz w:val="20"/>
              </w:rPr>
            </w:pPr>
            <w:r>
              <w:rPr>
                <w:sz w:val="20"/>
              </w:rPr>
              <w:t>18</w:t>
            </w:r>
          </w:p>
        </w:tc>
        <w:tc>
          <w:tcPr>
            <w:tcW w:w="2790" w:type="dxa"/>
            <w:tcBorders>
              <w:top w:val="nil"/>
            </w:tcBorders>
          </w:tcPr>
          <w:p w14:paraId="68263F6B" w14:textId="4F3F627A" w:rsidR="00475BC4" w:rsidRPr="005A0E21" w:rsidRDefault="000F52F7" w:rsidP="00626161">
            <w:pPr>
              <w:jc w:val="center"/>
              <w:rPr>
                <w:sz w:val="20"/>
              </w:rPr>
            </w:pPr>
            <w:r>
              <w:rPr>
                <w:sz w:val="20"/>
              </w:rPr>
              <w:t>65</w:t>
            </w:r>
          </w:p>
        </w:tc>
      </w:tr>
      <w:tr w:rsidR="00475BC4" w:rsidRPr="005A0E21" w14:paraId="12A5EB1F" w14:textId="77777777" w:rsidTr="00626161">
        <w:trPr>
          <w:cantSplit/>
          <w:jc w:val="center"/>
        </w:trPr>
        <w:tc>
          <w:tcPr>
            <w:tcW w:w="2790" w:type="dxa"/>
          </w:tcPr>
          <w:p w14:paraId="45B63B02" w14:textId="77777777" w:rsidR="00475BC4" w:rsidRPr="005A0E21" w:rsidRDefault="00475BC4" w:rsidP="00626161">
            <w:pPr>
              <w:pStyle w:val="Paragraph"/>
            </w:pPr>
            <w:r>
              <w:t>Day -2</w:t>
            </w:r>
          </w:p>
        </w:tc>
        <w:tc>
          <w:tcPr>
            <w:tcW w:w="2790" w:type="dxa"/>
          </w:tcPr>
          <w:p w14:paraId="7B029410" w14:textId="77777777" w:rsidR="00475BC4" w:rsidRPr="005A0E21" w:rsidRDefault="00475BC4" w:rsidP="00626161">
            <w:pPr>
              <w:jc w:val="center"/>
              <w:rPr>
                <w:sz w:val="20"/>
              </w:rPr>
            </w:pPr>
            <w:r>
              <w:rPr>
                <w:sz w:val="20"/>
              </w:rPr>
              <w:t>31</w:t>
            </w:r>
          </w:p>
        </w:tc>
        <w:tc>
          <w:tcPr>
            <w:tcW w:w="2790" w:type="dxa"/>
          </w:tcPr>
          <w:p w14:paraId="2CF72FF0" w14:textId="77777777" w:rsidR="00475BC4" w:rsidRPr="005A0E21" w:rsidRDefault="00475BC4" w:rsidP="00626161">
            <w:pPr>
              <w:jc w:val="center"/>
              <w:rPr>
                <w:sz w:val="20"/>
              </w:rPr>
            </w:pPr>
            <w:r>
              <w:rPr>
                <w:sz w:val="20"/>
              </w:rPr>
              <w:t>14</w:t>
            </w:r>
          </w:p>
        </w:tc>
        <w:tc>
          <w:tcPr>
            <w:tcW w:w="2790" w:type="dxa"/>
          </w:tcPr>
          <w:p w14:paraId="21F6C30F" w14:textId="223B66B5" w:rsidR="00475BC4" w:rsidRPr="005A0E21" w:rsidRDefault="000F52F7" w:rsidP="00626161">
            <w:pPr>
              <w:jc w:val="center"/>
              <w:rPr>
                <w:sz w:val="20"/>
              </w:rPr>
            </w:pPr>
            <w:r>
              <w:rPr>
                <w:sz w:val="20"/>
              </w:rPr>
              <w:t>53</w:t>
            </w:r>
          </w:p>
        </w:tc>
      </w:tr>
      <w:tr w:rsidR="00475BC4" w:rsidRPr="005A0E21" w14:paraId="19A03158" w14:textId="77777777" w:rsidTr="00626161">
        <w:trPr>
          <w:cantSplit/>
          <w:trHeight w:val="237"/>
          <w:jc w:val="center"/>
        </w:trPr>
        <w:tc>
          <w:tcPr>
            <w:tcW w:w="2790" w:type="dxa"/>
          </w:tcPr>
          <w:p w14:paraId="0239C17B" w14:textId="77777777" w:rsidR="00475BC4" w:rsidRPr="005A0E21" w:rsidRDefault="00475BC4" w:rsidP="00626161">
            <w:pPr>
              <w:pStyle w:val="Paragraph"/>
            </w:pPr>
            <w:r>
              <w:t>Day -3</w:t>
            </w:r>
          </w:p>
        </w:tc>
        <w:tc>
          <w:tcPr>
            <w:tcW w:w="2790" w:type="dxa"/>
          </w:tcPr>
          <w:p w14:paraId="7CC04E84" w14:textId="77777777" w:rsidR="00475BC4" w:rsidRPr="005A0E21" w:rsidRDefault="00475BC4" w:rsidP="00626161">
            <w:pPr>
              <w:jc w:val="center"/>
              <w:rPr>
                <w:sz w:val="20"/>
              </w:rPr>
            </w:pPr>
            <w:r>
              <w:rPr>
                <w:sz w:val="20"/>
              </w:rPr>
              <w:t>28</w:t>
            </w:r>
          </w:p>
        </w:tc>
        <w:tc>
          <w:tcPr>
            <w:tcW w:w="2790" w:type="dxa"/>
          </w:tcPr>
          <w:p w14:paraId="78911F0E" w14:textId="77777777" w:rsidR="00475BC4" w:rsidRPr="005A0E21" w:rsidRDefault="00475BC4" w:rsidP="00626161">
            <w:pPr>
              <w:jc w:val="center"/>
              <w:rPr>
                <w:sz w:val="20"/>
              </w:rPr>
            </w:pPr>
            <w:r>
              <w:rPr>
                <w:sz w:val="20"/>
              </w:rPr>
              <w:t>15</w:t>
            </w:r>
          </w:p>
        </w:tc>
        <w:tc>
          <w:tcPr>
            <w:tcW w:w="2790" w:type="dxa"/>
          </w:tcPr>
          <w:p w14:paraId="72614BA7" w14:textId="639A28CE" w:rsidR="00475BC4" w:rsidRPr="005A0E21" w:rsidRDefault="000F52F7" w:rsidP="00626161">
            <w:pPr>
              <w:jc w:val="center"/>
              <w:rPr>
                <w:sz w:val="20"/>
              </w:rPr>
            </w:pPr>
            <w:r>
              <w:rPr>
                <w:sz w:val="20"/>
              </w:rPr>
              <w:t>72</w:t>
            </w:r>
          </w:p>
        </w:tc>
      </w:tr>
      <w:tr w:rsidR="00475BC4" w:rsidRPr="005A0E21" w14:paraId="6FCBA39B" w14:textId="77777777" w:rsidTr="00626161">
        <w:trPr>
          <w:cantSplit/>
          <w:trHeight w:val="237"/>
          <w:jc w:val="center"/>
        </w:trPr>
        <w:tc>
          <w:tcPr>
            <w:tcW w:w="2790" w:type="dxa"/>
          </w:tcPr>
          <w:p w14:paraId="3191B132" w14:textId="77777777" w:rsidR="00475BC4" w:rsidRDefault="00475BC4" w:rsidP="00626161">
            <w:pPr>
              <w:pStyle w:val="Paragraph"/>
            </w:pPr>
            <w:r>
              <w:t>Day -4</w:t>
            </w:r>
          </w:p>
        </w:tc>
        <w:tc>
          <w:tcPr>
            <w:tcW w:w="2790" w:type="dxa"/>
          </w:tcPr>
          <w:p w14:paraId="3D4795CB" w14:textId="77777777" w:rsidR="00475BC4" w:rsidRDefault="00475BC4" w:rsidP="00626161">
            <w:pPr>
              <w:jc w:val="center"/>
              <w:rPr>
                <w:sz w:val="20"/>
              </w:rPr>
            </w:pPr>
            <w:r>
              <w:rPr>
                <w:sz w:val="20"/>
              </w:rPr>
              <w:t>28</w:t>
            </w:r>
          </w:p>
        </w:tc>
        <w:tc>
          <w:tcPr>
            <w:tcW w:w="2790" w:type="dxa"/>
          </w:tcPr>
          <w:p w14:paraId="7E4A6349" w14:textId="77777777" w:rsidR="00475BC4" w:rsidRDefault="00475BC4" w:rsidP="00626161">
            <w:pPr>
              <w:jc w:val="center"/>
              <w:rPr>
                <w:sz w:val="20"/>
              </w:rPr>
            </w:pPr>
            <w:r>
              <w:rPr>
                <w:sz w:val="20"/>
              </w:rPr>
              <w:t>14</w:t>
            </w:r>
          </w:p>
        </w:tc>
        <w:tc>
          <w:tcPr>
            <w:tcW w:w="2790" w:type="dxa"/>
          </w:tcPr>
          <w:p w14:paraId="06CFDFDC" w14:textId="2DA18DEE" w:rsidR="00475BC4" w:rsidRDefault="000F52F7" w:rsidP="00626161">
            <w:pPr>
              <w:jc w:val="center"/>
              <w:rPr>
                <w:sz w:val="20"/>
              </w:rPr>
            </w:pPr>
            <w:r>
              <w:rPr>
                <w:sz w:val="20"/>
              </w:rPr>
              <w:t>81</w:t>
            </w:r>
          </w:p>
        </w:tc>
      </w:tr>
      <w:tr w:rsidR="00475BC4" w:rsidRPr="005A0E21" w14:paraId="1BACB935" w14:textId="77777777" w:rsidTr="00626161">
        <w:trPr>
          <w:cantSplit/>
          <w:trHeight w:val="237"/>
          <w:jc w:val="center"/>
        </w:trPr>
        <w:tc>
          <w:tcPr>
            <w:tcW w:w="2790" w:type="dxa"/>
          </w:tcPr>
          <w:p w14:paraId="72506359" w14:textId="77777777" w:rsidR="00475BC4" w:rsidRDefault="00475BC4" w:rsidP="00626161">
            <w:pPr>
              <w:pStyle w:val="Paragraph"/>
            </w:pPr>
            <w:r>
              <w:t>Day -5</w:t>
            </w:r>
          </w:p>
        </w:tc>
        <w:tc>
          <w:tcPr>
            <w:tcW w:w="2790" w:type="dxa"/>
          </w:tcPr>
          <w:p w14:paraId="110038DB" w14:textId="77777777" w:rsidR="00475BC4" w:rsidRDefault="00475BC4" w:rsidP="00626161">
            <w:pPr>
              <w:jc w:val="center"/>
              <w:rPr>
                <w:sz w:val="20"/>
              </w:rPr>
            </w:pPr>
            <w:r>
              <w:rPr>
                <w:sz w:val="20"/>
              </w:rPr>
              <w:t>33</w:t>
            </w:r>
          </w:p>
        </w:tc>
        <w:tc>
          <w:tcPr>
            <w:tcW w:w="2790" w:type="dxa"/>
          </w:tcPr>
          <w:p w14:paraId="5091F636" w14:textId="77777777" w:rsidR="00475BC4" w:rsidRDefault="00475BC4" w:rsidP="00626161">
            <w:pPr>
              <w:jc w:val="center"/>
              <w:rPr>
                <w:sz w:val="20"/>
              </w:rPr>
            </w:pPr>
            <w:r>
              <w:rPr>
                <w:sz w:val="20"/>
              </w:rPr>
              <w:t>17</w:t>
            </w:r>
          </w:p>
        </w:tc>
        <w:tc>
          <w:tcPr>
            <w:tcW w:w="2790" w:type="dxa"/>
          </w:tcPr>
          <w:p w14:paraId="0A9F487E" w14:textId="314EECC2" w:rsidR="00475BC4" w:rsidRDefault="000F52F7" w:rsidP="00626161">
            <w:pPr>
              <w:jc w:val="center"/>
              <w:rPr>
                <w:sz w:val="20"/>
              </w:rPr>
            </w:pPr>
            <w:r>
              <w:rPr>
                <w:sz w:val="20"/>
              </w:rPr>
              <w:t>45</w:t>
            </w:r>
          </w:p>
        </w:tc>
      </w:tr>
    </w:tbl>
    <w:p w14:paraId="5EECB953" w14:textId="3AC133E7" w:rsidR="00BA560A" w:rsidRDefault="00BA560A" w:rsidP="00C10962">
      <w:pPr>
        <w:pStyle w:val="Figure"/>
        <w:jc w:val="left"/>
      </w:pPr>
      <w:r w:rsidRPr="00F21CBE">
        <w:rPr>
          <w:noProof/>
        </w:rPr>
        <w:drawing>
          <wp:anchor distT="0" distB="0" distL="114300" distR="114300" simplePos="0" relativeHeight="251673088" behindDoc="0" locked="0" layoutInCell="1" allowOverlap="1" wp14:anchorId="6EEF301D" wp14:editId="60F57625">
            <wp:simplePos x="0" y="0"/>
            <wp:positionH relativeFrom="margin">
              <wp:align>center</wp:align>
            </wp:positionH>
            <wp:positionV relativeFrom="paragraph">
              <wp:posOffset>83185</wp:posOffset>
            </wp:positionV>
            <wp:extent cx="3086100" cy="1744980"/>
            <wp:effectExtent l="0" t="0" r="0" b="7620"/>
            <wp:wrapSquare wrapText="bothSides"/>
            <wp:docPr id="411127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27950" name=""/>
                    <pic:cNvPicPr/>
                  </pic:nvPicPr>
                  <pic:blipFill>
                    <a:blip r:embed="rId34">
                      <a:extLst>
                        <a:ext uri="{28A0092B-C50C-407E-A947-70E740481C1C}">
                          <a14:useLocalDpi xmlns:a14="http://schemas.microsoft.com/office/drawing/2010/main" val="0"/>
                        </a:ext>
                      </a:extLst>
                    </a:blip>
                    <a:stretch>
                      <a:fillRect/>
                    </a:stretch>
                  </pic:blipFill>
                  <pic:spPr>
                    <a:xfrm>
                      <a:off x="0" y="0"/>
                      <a:ext cx="3086100" cy="1744980"/>
                    </a:xfrm>
                    <a:prstGeom prst="rect">
                      <a:avLst/>
                    </a:prstGeom>
                  </pic:spPr>
                </pic:pic>
              </a:graphicData>
            </a:graphic>
            <wp14:sizeRelV relativeFrom="margin">
              <wp14:pctHeight>0</wp14:pctHeight>
            </wp14:sizeRelV>
          </wp:anchor>
        </w:drawing>
      </w:r>
    </w:p>
    <w:p w14:paraId="4D0BF691" w14:textId="08EB023B" w:rsidR="00BA560A" w:rsidRDefault="00BA560A" w:rsidP="00475BC4">
      <w:pPr>
        <w:pStyle w:val="TableCaption"/>
      </w:pPr>
    </w:p>
    <w:p w14:paraId="73ECF7AB" w14:textId="77777777" w:rsidR="00BA560A" w:rsidRDefault="00BA560A" w:rsidP="00475BC4">
      <w:pPr>
        <w:pStyle w:val="TableCaption"/>
      </w:pPr>
    </w:p>
    <w:p w14:paraId="723688E6" w14:textId="77777777" w:rsidR="00BA560A" w:rsidRDefault="00BA560A" w:rsidP="00475BC4">
      <w:pPr>
        <w:pStyle w:val="TableCaption"/>
      </w:pPr>
    </w:p>
    <w:p w14:paraId="69D5BAA3" w14:textId="77777777" w:rsidR="00BA560A" w:rsidRDefault="00BA560A" w:rsidP="00475BC4">
      <w:pPr>
        <w:pStyle w:val="TableCaption"/>
      </w:pPr>
    </w:p>
    <w:p w14:paraId="2F019DAC" w14:textId="77777777" w:rsidR="00BA560A" w:rsidRDefault="00BA560A" w:rsidP="00475BC4">
      <w:pPr>
        <w:pStyle w:val="TableCaption"/>
      </w:pPr>
    </w:p>
    <w:p w14:paraId="709B807C" w14:textId="77777777" w:rsidR="00BA560A" w:rsidRDefault="00BA560A" w:rsidP="00475BC4">
      <w:pPr>
        <w:pStyle w:val="TableCaption"/>
      </w:pPr>
    </w:p>
    <w:p w14:paraId="5BB29C1A" w14:textId="77777777" w:rsidR="00BA560A" w:rsidRDefault="00BA560A" w:rsidP="00475BC4">
      <w:pPr>
        <w:pStyle w:val="TableCaption"/>
      </w:pPr>
    </w:p>
    <w:p w14:paraId="2E23335B" w14:textId="77777777" w:rsidR="00BA560A" w:rsidRDefault="00BA560A" w:rsidP="00475BC4">
      <w:pPr>
        <w:pStyle w:val="TableCaption"/>
      </w:pPr>
    </w:p>
    <w:p w14:paraId="22AF8A3D" w14:textId="77777777" w:rsidR="00E60375" w:rsidRDefault="00E60375" w:rsidP="00BA560A">
      <w:pPr>
        <w:pStyle w:val="FigureCaption"/>
      </w:pPr>
    </w:p>
    <w:p w14:paraId="1039E035" w14:textId="310EDFE1" w:rsidR="00BA560A" w:rsidRDefault="00BA560A" w:rsidP="00BA560A">
      <w:pPr>
        <w:pStyle w:val="FigureCaption"/>
      </w:pPr>
      <w:r w:rsidRPr="00AF216D">
        <w:t>FIGURE 19: Chrysanthemum plant results</w:t>
      </w:r>
    </w:p>
    <w:p w14:paraId="5FD5F8D4" w14:textId="77777777" w:rsidR="009029EE" w:rsidRPr="009029EE" w:rsidRDefault="009029EE" w:rsidP="009029EE">
      <w:pPr>
        <w:pStyle w:val="Paragraph"/>
      </w:pPr>
    </w:p>
    <w:p w14:paraId="5D34D77E" w14:textId="77777777" w:rsidR="009029EE" w:rsidRDefault="00475BC4" w:rsidP="009029EE">
      <w:pPr>
        <w:pStyle w:val="Paragraph"/>
        <w:rPr>
          <w:noProof/>
        </w:rPr>
      </w:pPr>
      <w:r w:rsidRPr="00184F89">
        <w:t xml:space="preserve"> </w:t>
      </w:r>
      <w:r w:rsidR="009029EE">
        <w:rPr>
          <w:noProof/>
        </w:rPr>
        <w:t>The chrysanthemum plant grows well in the temperature for the day from 12 to 30 degrees and in night from 15 to 17 degrees.When the moisture is around 65% to 80%, the plant growth is good. When the moisture is 45, it’s time to water the plant.</w:t>
      </w:r>
    </w:p>
    <w:p w14:paraId="7CD05485" w14:textId="77707C71" w:rsidR="00766101" w:rsidRDefault="00766101" w:rsidP="00766101">
      <w:pPr>
        <w:pStyle w:val="TableCaption"/>
      </w:pPr>
      <w:r w:rsidRPr="00C10962">
        <w:rPr>
          <w:b/>
          <w:bCs/>
        </w:rPr>
        <w:t>TABLE 3</w:t>
      </w:r>
      <w:r w:rsidR="00C10962" w:rsidRPr="00C10962">
        <w:rPr>
          <w:b/>
          <w:bCs/>
        </w:rPr>
        <w:t>.</w:t>
      </w:r>
      <w:r w:rsidRPr="00184F89">
        <w:t xml:space="preserve"> Temperature and moisture readings of</w:t>
      </w:r>
      <w:r>
        <w:t xml:space="preserve"> Basil </w:t>
      </w:r>
    </w:p>
    <w:p w14:paraId="2E05C581" w14:textId="77777777" w:rsidR="007564EF" w:rsidRDefault="007564EF" w:rsidP="009029EE">
      <w:pPr>
        <w:pStyle w:val="Paragraph"/>
        <w:rPr>
          <w:noProof/>
        </w:rPr>
      </w:pPr>
    </w:p>
    <w:tbl>
      <w:tblPr>
        <w:tblW w:w="0" w:type="auto"/>
        <w:jc w:val="center"/>
        <w:tblBorders>
          <w:bottom w:val="single" w:sz="4" w:space="0" w:color="auto"/>
        </w:tblBorders>
        <w:tblLayout w:type="fixed"/>
        <w:tblLook w:val="0000" w:firstRow="0" w:lastRow="0" w:firstColumn="0" w:lastColumn="0" w:noHBand="0" w:noVBand="0"/>
      </w:tblPr>
      <w:tblGrid>
        <w:gridCol w:w="2790"/>
        <w:gridCol w:w="2790"/>
        <w:gridCol w:w="2790"/>
        <w:gridCol w:w="2790"/>
      </w:tblGrid>
      <w:tr w:rsidR="007564EF" w:rsidRPr="00075EA6" w14:paraId="3633DB16" w14:textId="77777777" w:rsidTr="00626161">
        <w:trPr>
          <w:cantSplit/>
          <w:trHeight w:val="272"/>
          <w:jc w:val="center"/>
        </w:trPr>
        <w:tc>
          <w:tcPr>
            <w:tcW w:w="2790" w:type="dxa"/>
            <w:tcBorders>
              <w:top w:val="single" w:sz="4" w:space="0" w:color="auto"/>
              <w:bottom w:val="single" w:sz="4" w:space="0" w:color="auto"/>
            </w:tcBorders>
            <w:vAlign w:val="center"/>
          </w:tcPr>
          <w:p w14:paraId="7904A51B" w14:textId="77777777" w:rsidR="007564EF" w:rsidRPr="00075EA6" w:rsidRDefault="007564EF" w:rsidP="00626161">
            <w:pPr>
              <w:jc w:val="center"/>
            </w:pPr>
            <w:r>
              <w:rPr>
                <w:b/>
                <w:sz w:val="18"/>
                <w:szCs w:val="18"/>
              </w:rPr>
              <w:t>Number of Days</w:t>
            </w:r>
          </w:p>
        </w:tc>
        <w:tc>
          <w:tcPr>
            <w:tcW w:w="2790" w:type="dxa"/>
            <w:tcBorders>
              <w:top w:val="single" w:sz="4" w:space="0" w:color="auto"/>
              <w:bottom w:val="single" w:sz="4" w:space="0" w:color="auto"/>
            </w:tcBorders>
            <w:vAlign w:val="center"/>
          </w:tcPr>
          <w:p w14:paraId="423EF5D1" w14:textId="77777777" w:rsidR="007564EF" w:rsidRPr="00075EA6" w:rsidRDefault="007564EF" w:rsidP="00626161">
            <w:pPr>
              <w:jc w:val="center"/>
              <w:rPr>
                <w:b/>
                <w:sz w:val="18"/>
                <w:szCs w:val="18"/>
              </w:rPr>
            </w:pPr>
            <w:r>
              <w:rPr>
                <w:b/>
                <w:sz w:val="18"/>
                <w:szCs w:val="18"/>
              </w:rPr>
              <w:t>Temperature day</w:t>
            </w:r>
          </w:p>
        </w:tc>
        <w:tc>
          <w:tcPr>
            <w:tcW w:w="2790" w:type="dxa"/>
            <w:tcBorders>
              <w:top w:val="single" w:sz="4" w:space="0" w:color="auto"/>
              <w:bottom w:val="single" w:sz="4" w:space="0" w:color="auto"/>
            </w:tcBorders>
            <w:vAlign w:val="center"/>
          </w:tcPr>
          <w:p w14:paraId="04693A41" w14:textId="77777777" w:rsidR="007564EF" w:rsidRPr="00075EA6" w:rsidRDefault="007564EF" w:rsidP="00626161">
            <w:pPr>
              <w:jc w:val="center"/>
              <w:rPr>
                <w:b/>
                <w:sz w:val="18"/>
                <w:szCs w:val="18"/>
              </w:rPr>
            </w:pPr>
            <w:r>
              <w:rPr>
                <w:b/>
                <w:sz w:val="18"/>
                <w:szCs w:val="18"/>
              </w:rPr>
              <w:t xml:space="preserve">Temperature night </w:t>
            </w:r>
          </w:p>
        </w:tc>
        <w:tc>
          <w:tcPr>
            <w:tcW w:w="2790" w:type="dxa"/>
            <w:tcBorders>
              <w:top w:val="single" w:sz="4" w:space="0" w:color="auto"/>
              <w:bottom w:val="single" w:sz="4" w:space="0" w:color="auto"/>
            </w:tcBorders>
          </w:tcPr>
          <w:p w14:paraId="53EC9598" w14:textId="77777777" w:rsidR="007564EF" w:rsidRPr="00075EA6" w:rsidRDefault="007564EF" w:rsidP="00626161">
            <w:pPr>
              <w:jc w:val="center"/>
              <w:rPr>
                <w:b/>
                <w:sz w:val="18"/>
                <w:szCs w:val="18"/>
              </w:rPr>
            </w:pPr>
            <w:r>
              <w:rPr>
                <w:b/>
                <w:sz w:val="18"/>
                <w:szCs w:val="18"/>
              </w:rPr>
              <w:t>Moisture Level</w:t>
            </w:r>
          </w:p>
        </w:tc>
      </w:tr>
      <w:tr w:rsidR="007564EF" w:rsidRPr="005A0E21" w14:paraId="26AD5589" w14:textId="77777777" w:rsidTr="00626161">
        <w:trPr>
          <w:cantSplit/>
          <w:jc w:val="center"/>
        </w:trPr>
        <w:tc>
          <w:tcPr>
            <w:tcW w:w="2790" w:type="dxa"/>
            <w:tcBorders>
              <w:top w:val="nil"/>
            </w:tcBorders>
          </w:tcPr>
          <w:p w14:paraId="7E689FEC" w14:textId="77777777" w:rsidR="007564EF" w:rsidRPr="005A0E21" w:rsidRDefault="007564EF" w:rsidP="00626161">
            <w:pPr>
              <w:pStyle w:val="Paragraph"/>
            </w:pPr>
            <w:r>
              <w:t>Day -1</w:t>
            </w:r>
          </w:p>
        </w:tc>
        <w:tc>
          <w:tcPr>
            <w:tcW w:w="2790" w:type="dxa"/>
            <w:tcBorders>
              <w:top w:val="nil"/>
            </w:tcBorders>
          </w:tcPr>
          <w:p w14:paraId="0ECC2523" w14:textId="77777777" w:rsidR="007564EF" w:rsidRPr="005A0E21" w:rsidRDefault="007564EF" w:rsidP="00626161">
            <w:pPr>
              <w:jc w:val="center"/>
              <w:rPr>
                <w:sz w:val="20"/>
              </w:rPr>
            </w:pPr>
            <w:r>
              <w:rPr>
                <w:sz w:val="20"/>
              </w:rPr>
              <w:t>27</w:t>
            </w:r>
          </w:p>
        </w:tc>
        <w:tc>
          <w:tcPr>
            <w:tcW w:w="2790" w:type="dxa"/>
            <w:tcBorders>
              <w:top w:val="nil"/>
            </w:tcBorders>
          </w:tcPr>
          <w:p w14:paraId="48B961B1" w14:textId="77777777" w:rsidR="007564EF" w:rsidRPr="005A0E21" w:rsidRDefault="007564EF" w:rsidP="00626161">
            <w:pPr>
              <w:jc w:val="center"/>
              <w:rPr>
                <w:sz w:val="20"/>
              </w:rPr>
            </w:pPr>
            <w:r>
              <w:rPr>
                <w:sz w:val="20"/>
              </w:rPr>
              <w:t>18</w:t>
            </w:r>
          </w:p>
        </w:tc>
        <w:tc>
          <w:tcPr>
            <w:tcW w:w="2790" w:type="dxa"/>
            <w:tcBorders>
              <w:top w:val="nil"/>
            </w:tcBorders>
          </w:tcPr>
          <w:p w14:paraId="0AE5A310" w14:textId="422D15FC" w:rsidR="007564EF" w:rsidRPr="005A0E21" w:rsidRDefault="000F52F7" w:rsidP="00626161">
            <w:pPr>
              <w:jc w:val="center"/>
              <w:rPr>
                <w:sz w:val="20"/>
              </w:rPr>
            </w:pPr>
            <w:r>
              <w:rPr>
                <w:sz w:val="20"/>
              </w:rPr>
              <w:t>4</w:t>
            </w:r>
            <w:r w:rsidR="007564EF">
              <w:rPr>
                <w:sz w:val="20"/>
              </w:rPr>
              <w:t>5</w:t>
            </w:r>
          </w:p>
        </w:tc>
      </w:tr>
      <w:tr w:rsidR="007564EF" w:rsidRPr="005A0E21" w14:paraId="1B07ECF7" w14:textId="77777777" w:rsidTr="00626161">
        <w:trPr>
          <w:cantSplit/>
          <w:jc w:val="center"/>
        </w:trPr>
        <w:tc>
          <w:tcPr>
            <w:tcW w:w="2790" w:type="dxa"/>
          </w:tcPr>
          <w:p w14:paraId="62B72F80" w14:textId="77777777" w:rsidR="007564EF" w:rsidRPr="005A0E21" w:rsidRDefault="007564EF" w:rsidP="00626161">
            <w:pPr>
              <w:pStyle w:val="Paragraph"/>
            </w:pPr>
            <w:r>
              <w:t>Day -2</w:t>
            </w:r>
          </w:p>
        </w:tc>
        <w:tc>
          <w:tcPr>
            <w:tcW w:w="2790" w:type="dxa"/>
          </w:tcPr>
          <w:p w14:paraId="28A62D53" w14:textId="77777777" w:rsidR="007564EF" w:rsidRPr="005A0E21" w:rsidRDefault="007564EF" w:rsidP="00626161">
            <w:pPr>
              <w:jc w:val="center"/>
              <w:rPr>
                <w:sz w:val="20"/>
              </w:rPr>
            </w:pPr>
            <w:r>
              <w:rPr>
                <w:sz w:val="20"/>
              </w:rPr>
              <w:t>31</w:t>
            </w:r>
          </w:p>
        </w:tc>
        <w:tc>
          <w:tcPr>
            <w:tcW w:w="2790" w:type="dxa"/>
          </w:tcPr>
          <w:p w14:paraId="0A258B3E" w14:textId="77777777" w:rsidR="007564EF" w:rsidRPr="005A0E21" w:rsidRDefault="007564EF" w:rsidP="00626161">
            <w:pPr>
              <w:jc w:val="center"/>
              <w:rPr>
                <w:sz w:val="20"/>
              </w:rPr>
            </w:pPr>
            <w:r>
              <w:rPr>
                <w:sz w:val="20"/>
              </w:rPr>
              <w:t>14</w:t>
            </w:r>
          </w:p>
        </w:tc>
        <w:tc>
          <w:tcPr>
            <w:tcW w:w="2790" w:type="dxa"/>
          </w:tcPr>
          <w:p w14:paraId="5D5B84F1" w14:textId="69290855" w:rsidR="007564EF" w:rsidRPr="005A0E21" w:rsidRDefault="000F52F7" w:rsidP="00626161">
            <w:pPr>
              <w:jc w:val="center"/>
              <w:rPr>
                <w:sz w:val="20"/>
              </w:rPr>
            </w:pPr>
            <w:r>
              <w:rPr>
                <w:sz w:val="20"/>
              </w:rPr>
              <w:t>7</w:t>
            </w:r>
            <w:r w:rsidR="007564EF">
              <w:rPr>
                <w:sz w:val="20"/>
              </w:rPr>
              <w:t>5</w:t>
            </w:r>
          </w:p>
        </w:tc>
      </w:tr>
      <w:tr w:rsidR="007564EF" w:rsidRPr="005A0E21" w14:paraId="06E9CD9F" w14:textId="77777777" w:rsidTr="00626161">
        <w:trPr>
          <w:cantSplit/>
          <w:trHeight w:val="237"/>
          <w:jc w:val="center"/>
        </w:trPr>
        <w:tc>
          <w:tcPr>
            <w:tcW w:w="2790" w:type="dxa"/>
          </w:tcPr>
          <w:p w14:paraId="1A1A8A49" w14:textId="77777777" w:rsidR="007564EF" w:rsidRPr="005A0E21" w:rsidRDefault="007564EF" w:rsidP="00626161">
            <w:pPr>
              <w:pStyle w:val="Paragraph"/>
            </w:pPr>
            <w:r>
              <w:t>Day -3</w:t>
            </w:r>
          </w:p>
        </w:tc>
        <w:tc>
          <w:tcPr>
            <w:tcW w:w="2790" w:type="dxa"/>
          </w:tcPr>
          <w:p w14:paraId="0737E219" w14:textId="77777777" w:rsidR="007564EF" w:rsidRPr="005A0E21" w:rsidRDefault="007564EF" w:rsidP="00626161">
            <w:pPr>
              <w:jc w:val="center"/>
              <w:rPr>
                <w:sz w:val="20"/>
              </w:rPr>
            </w:pPr>
            <w:r>
              <w:rPr>
                <w:sz w:val="20"/>
              </w:rPr>
              <w:t>28</w:t>
            </w:r>
          </w:p>
        </w:tc>
        <w:tc>
          <w:tcPr>
            <w:tcW w:w="2790" w:type="dxa"/>
          </w:tcPr>
          <w:p w14:paraId="05E988D1" w14:textId="77777777" w:rsidR="007564EF" w:rsidRPr="005A0E21" w:rsidRDefault="007564EF" w:rsidP="00626161">
            <w:pPr>
              <w:jc w:val="center"/>
              <w:rPr>
                <w:sz w:val="20"/>
              </w:rPr>
            </w:pPr>
            <w:r>
              <w:rPr>
                <w:sz w:val="20"/>
              </w:rPr>
              <w:t>15</w:t>
            </w:r>
          </w:p>
        </w:tc>
        <w:tc>
          <w:tcPr>
            <w:tcW w:w="2790" w:type="dxa"/>
          </w:tcPr>
          <w:p w14:paraId="6B326216" w14:textId="6BEE21D2" w:rsidR="007564EF" w:rsidRPr="005A0E21" w:rsidRDefault="000F52F7" w:rsidP="00626161">
            <w:pPr>
              <w:jc w:val="center"/>
              <w:rPr>
                <w:sz w:val="20"/>
              </w:rPr>
            </w:pPr>
            <w:r>
              <w:rPr>
                <w:sz w:val="20"/>
              </w:rPr>
              <w:t>69</w:t>
            </w:r>
          </w:p>
        </w:tc>
      </w:tr>
      <w:tr w:rsidR="007564EF" w:rsidRPr="005A0E21" w14:paraId="7489E759" w14:textId="77777777" w:rsidTr="00626161">
        <w:trPr>
          <w:cantSplit/>
          <w:trHeight w:val="237"/>
          <w:jc w:val="center"/>
        </w:trPr>
        <w:tc>
          <w:tcPr>
            <w:tcW w:w="2790" w:type="dxa"/>
          </w:tcPr>
          <w:p w14:paraId="52820854" w14:textId="77777777" w:rsidR="007564EF" w:rsidRDefault="007564EF" w:rsidP="00626161">
            <w:pPr>
              <w:pStyle w:val="Paragraph"/>
            </w:pPr>
            <w:r>
              <w:t>Day -4</w:t>
            </w:r>
          </w:p>
        </w:tc>
        <w:tc>
          <w:tcPr>
            <w:tcW w:w="2790" w:type="dxa"/>
          </w:tcPr>
          <w:p w14:paraId="618667DD" w14:textId="77777777" w:rsidR="007564EF" w:rsidRDefault="007564EF" w:rsidP="00626161">
            <w:pPr>
              <w:jc w:val="center"/>
              <w:rPr>
                <w:sz w:val="20"/>
              </w:rPr>
            </w:pPr>
            <w:r>
              <w:rPr>
                <w:sz w:val="20"/>
              </w:rPr>
              <w:t>28</w:t>
            </w:r>
          </w:p>
        </w:tc>
        <w:tc>
          <w:tcPr>
            <w:tcW w:w="2790" w:type="dxa"/>
          </w:tcPr>
          <w:p w14:paraId="7C4B71F5" w14:textId="77777777" w:rsidR="007564EF" w:rsidRDefault="007564EF" w:rsidP="00626161">
            <w:pPr>
              <w:jc w:val="center"/>
              <w:rPr>
                <w:sz w:val="20"/>
              </w:rPr>
            </w:pPr>
            <w:r>
              <w:rPr>
                <w:sz w:val="20"/>
              </w:rPr>
              <w:t>14</w:t>
            </w:r>
          </w:p>
        </w:tc>
        <w:tc>
          <w:tcPr>
            <w:tcW w:w="2790" w:type="dxa"/>
          </w:tcPr>
          <w:p w14:paraId="755FBAB0" w14:textId="5DF6264A" w:rsidR="007564EF" w:rsidRDefault="000F52F7" w:rsidP="00626161">
            <w:pPr>
              <w:jc w:val="center"/>
              <w:rPr>
                <w:sz w:val="20"/>
              </w:rPr>
            </w:pPr>
            <w:r>
              <w:rPr>
                <w:sz w:val="20"/>
              </w:rPr>
              <w:t>83</w:t>
            </w:r>
          </w:p>
        </w:tc>
      </w:tr>
      <w:tr w:rsidR="007564EF" w:rsidRPr="005A0E21" w14:paraId="17C32C62" w14:textId="77777777" w:rsidTr="00626161">
        <w:trPr>
          <w:cantSplit/>
          <w:trHeight w:val="237"/>
          <w:jc w:val="center"/>
        </w:trPr>
        <w:tc>
          <w:tcPr>
            <w:tcW w:w="2790" w:type="dxa"/>
          </w:tcPr>
          <w:p w14:paraId="697D3372" w14:textId="77777777" w:rsidR="007564EF" w:rsidRDefault="007564EF" w:rsidP="00626161">
            <w:pPr>
              <w:pStyle w:val="Paragraph"/>
            </w:pPr>
            <w:r>
              <w:t>Day -5</w:t>
            </w:r>
          </w:p>
        </w:tc>
        <w:tc>
          <w:tcPr>
            <w:tcW w:w="2790" w:type="dxa"/>
          </w:tcPr>
          <w:p w14:paraId="032B8ED5" w14:textId="77777777" w:rsidR="007564EF" w:rsidRDefault="007564EF" w:rsidP="00626161">
            <w:pPr>
              <w:jc w:val="center"/>
              <w:rPr>
                <w:sz w:val="20"/>
              </w:rPr>
            </w:pPr>
            <w:r>
              <w:rPr>
                <w:sz w:val="20"/>
              </w:rPr>
              <w:t>33</w:t>
            </w:r>
          </w:p>
        </w:tc>
        <w:tc>
          <w:tcPr>
            <w:tcW w:w="2790" w:type="dxa"/>
          </w:tcPr>
          <w:p w14:paraId="391342DE" w14:textId="77777777" w:rsidR="007564EF" w:rsidRDefault="007564EF" w:rsidP="00626161">
            <w:pPr>
              <w:jc w:val="center"/>
              <w:rPr>
                <w:sz w:val="20"/>
              </w:rPr>
            </w:pPr>
            <w:r>
              <w:rPr>
                <w:sz w:val="20"/>
              </w:rPr>
              <w:t>17</w:t>
            </w:r>
          </w:p>
        </w:tc>
        <w:tc>
          <w:tcPr>
            <w:tcW w:w="2790" w:type="dxa"/>
          </w:tcPr>
          <w:p w14:paraId="32F90F0D" w14:textId="21FA3C8D" w:rsidR="007564EF" w:rsidRDefault="000F52F7" w:rsidP="00626161">
            <w:pPr>
              <w:jc w:val="center"/>
              <w:rPr>
                <w:sz w:val="20"/>
              </w:rPr>
            </w:pPr>
            <w:r>
              <w:rPr>
                <w:sz w:val="20"/>
              </w:rPr>
              <w:t>51</w:t>
            </w:r>
          </w:p>
        </w:tc>
      </w:tr>
    </w:tbl>
    <w:p w14:paraId="4A8B25D9" w14:textId="05024ADF" w:rsidR="00D67DC8" w:rsidRDefault="00D67DC8" w:rsidP="00766101">
      <w:pPr>
        <w:pStyle w:val="TableCaption"/>
        <w:jc w:val="left"/>
      </w:pPr>
    </w:p>
    <w:p w14:paraId="4C49D8E8" w14:textId="43FEF4B9" w:rsidR="00475BC4" w:rsidRDefault="00D67DC8" w:rsidP="00E60375">
      <w:pPr>
        <w:pStyle w:val="Figure"/>
      </w:pPr>
      <w:r w:rsidRPr="00F21CBE">
        <w:rPr>
          <w:noProof/>
        </w:rPr>
        <w:drawing>
          <wp:anchor distT="0" distB="0" distL="114300" distR="114300" simplePos="0" relativeHeight="251675136" behindDoc="0" locked="0" layoutInCell="1" allowOverlap="1" wp14:anchorId="302B2ABE" wp14:editId="0E34CF29">
            <wp:simplePos x="0" y="0"/>
            <wp:positionH relativeFrom="column">
              <wp:posOffset>1325880</wp:posOffset>
            </wp:positionH>
            <wp:positionV relativeFrom="paragraph">
              <wp:posOffset>12700</wp:posOffset>
            </wp:positionV>
            <wp:extent cx="3002280" cy="1442720"/>
            <wp:effectExtent l="0" t="0" r="7620" b="5080"/>
            <wp:wrapSquare wrapText="bothSides"/>
            <wp:docPr id="1479452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52928" name=""/>
                    <pic:cNvPicPr/>
                  </pic:nvPicPr>
                  <pic:blipFill>
                    <a:blip r:embed="rId35">
                      <a:extLst>
                        <a:ext uri="{28A0092B-C50C-407E-A947-70E740481C1C}">
                          <a14:useLocalDpi xmlns:a14="http://schemas.microsoft.com/office/drawing/2010/main" val="0"/>
                        </a:ext>
                      </a:extLst>
                    </a:blip>
                    <a:stretch>
                      <a:fillRect/>
                    </a:stretch>
                  </pic:blipFill>
                  <pic:spPr>
                    <a:xfrm>
                      <a:off x="0" y="0"/>
                      <a:ext cx="3002280" cy="1442720"/>
                    </a:xfrm>
                    <a:prstGeom prst="rect">
                      <a:avLst/>
                    </a:prstGeom>
                  </pic:spPr>
                </pic:pic>
              </a:graphicData>
            </a:graphic>
          </wp:anchor>
        </w:drawing>
      </w:r>
    </w:p>
    <w:p w14:paraId="01044CDF" w14:textId="77777777" w:rsidR="00A1578E" w:rsidRDefault="00A1578E" w:rsidP="00A1578E">
      <w:pPr>
        <w:pStyle w:val="Paragraph"/>
      </w:pPr>
    </w:p>
    <w:p w14:paraId="297C4730" w14:textId="77777777" w:rsidR="00D67DC8" w:rsidRDefault="00D67DC8" w:rsidP="00A1578E">
      <w:pPr>
        <w:pStyle w:val="Paragraph"/>
      </w:pPr>
    </w:p>
    <w:p w14:paraId="3231EAD1" w14:textId="77777777" w:rsidR="00D67DC8" w:rsidRDefault="00D67DC8" w:rsidP="00A1578E">
      <w:pPr>
        <w:pStyle w:val="Paragraph"/>
      </w:pPr>
    </w:p>
    <w:p w14:paraId="6156CC33" w14:textId="77777777" w:rsidR="00D67DC8" w:rsidRDefault="00D67DC8" w:rsidP="00A1578E">
      <w:pPr>
        <w:pStyle w:val="Paragraph"/>
      </w:pPr>
    </w:p>
    <w:p w14:paraId="374F9CC8" w14:textId="77777777" w:rsidR="00D67DC8" w:rsidRDefault="00D67DC8" w:rsidP="00A1578E">
      <w:pPr>
        <w:pStyle w:val="Paragraph"/>
      </w:pPr>
    </w:p>
    <w:p w14:paraId="686B8F24" w14:textId="77777777" w:rsidR="00D67DC8" w:rsidRDefault="00D67DC8" w:rsidP="00A1578E">
      <w:pPr>
        <w:pStyle w:val="Paragraph"/>
      </w:pPr>
    </w:p>
    <w:p w14:paraId="3DCB41DE" w14:textId="77777777" w:rsidR="00D67DC8" w:rsidRDefault="00D67DC8" w:rsidP="00A1578E">
      <w:pPr>
        <w:pStyle w:val="Paragraph"/>
      </w:pPr>
    </w:p>
    <w:p w14:paraId="673AB849" w14:textId="77777777" w:rsidR="00D67DC8" w:rsidRDefault="00D67DC8" w:rsidP="00A1578E">
      <w:pPr>
        <w:pStyle w:val="Paragraph"/>
      </w:pPr>
    </w:p>
    <w:p w14:paraId="2A45CE3E" w14:textId="77777777" w:rsidR="00D67DC8" w:rsidRDefault="00D67DC8" w:rsidP="00A1578E">
      <w:pPr>
        <w:pStyle w:val="Paragraph"/>
      </w:pPr>
    </w:p>
    <w:p w14:paraId="3ED8915A" w14:textId="77777777" w:rsidR="00D67DC8" w:rsidRDefault="00D67DC8" w:rsidP="00A1578E">
      <w:pPr>
        <w:pStyle w:val="Paragraph"/>
        <w:rPr>
          <w:bCs/>
          <w:sz w:val="18"/>
          <w:szCs w:val="24"/>
        </w:rPr>
      </w:pPr>
    </w:p>
    <w:p w14:paraId="2354E225" w14:textId="13E121C0" w:rsidR="00D67DC8" w:rsidRDefault="00D67DC8" w:rsidP="00D67DC8">
      <w:pPr>
        <w:pStyle w:val="FigureCaption"/>
      </w:pPr>
      <w:r w:rsidRPr="00AF216D">
        <w:t>FIGURE 20: Basil plant results</w:t>
      </w:r>
    </w:p>
    <w:p w14:paraId="75AB576F" w14:textId="77777777" w:rsidR="00D67DC8" w:rsidRPr="00D67DC8" w:rsidRDefault="00D67DC8" w:rsidP="00D67DC8">
      <w:pPr>
        <w:pStyle w:val="Paragraph"/>
      </w:pPr>
    </w:p>
    <w:p w14:paraId="1B004EE0" w14:textId="77777777" w:rsidR="00D67DC8" w:rsidRDefault="00D67DC8" w:rsidP="00D67DC8">
      <w:pPr>
        <w:pStyle w:val="Paragraph"/>
        <w:rPr>
          <w:noProof/>
        </w:rPr>
      </w:pPr>
      <w:r>
        <w:rPr>
          <w:noProof/>
        </w:rPr>
        <w:t>The basil plant grows well in the temperature for the day from 20 to 30 degrees and in night from 10 to 15 degrees.When the moisture is around 40% to 70%, the plant growth is good. When thw moisture is 40, it’s time to water the plant.</w:t>
      </w:r>
    </w:p>
    <w:p w14:paraId="12F26F12" w14:textId="77777777" w:rsidR="00D67DC8" w:rsidRDefault="00D67DC8" w:rsidP="00D67DC8">
      <w:pPr>
        <w:pStyle w:val="Paragraph"/>
        <w:rPr>
          <w:noProof/>
        </w:rPr>
      </w:pPr>
    </w:p>
    <w:p w14:paraId="4EFA9A4F" w14:textId="77777777" w:rsidR="001B113F" w:rsidRDefault="001B113F" w:rsidP="00D67DC8">
      <w:pPr>
        <w:pStyle w:val="Paragraph"/>
        <w:rPr>
          <w:noProof/>
        </w:rPr>
      </w:pPr>
    </w:p>
    <w:p w14:paraId="721033F9" w14:textId="2562E496" w:rsidR="00766101" w:rsidRDefault="00766101" w:rsidP="00766101">
      <w:pPr>
        <w:pStyle w:val="TableCaption"/>
      </w:pPr>
      <w:r w:rsidRPr="00766101">
        <w:rPr>
          <w:b/>
          <w:bCs/>
        </w:rPr>
        <w:t>TABLE 4</w:t>
      </w:r>
      <w:r>
        <w:rPr>
          <w:b/>
          <w:bCs/>
        </w:rPr>
        <w:t>.</w:t>
      </w:r>
      <w:r w:rsidRPr="00184F89">
        <w:t xml:space="preserve"> Temperature and moisture readings of</w:t>
      </w:r>
      <w:r>
        <w:t xml:space="preserve"> Table Rose</w:t>
      </w:r>
    </w:p>
    <w:p w14:paraId="261DBC84" w14:textId="77777777" w:rsidR="00D67DC8" w:rsidRDefault="00D67DC8" w:rsidP="00D67DC8">
      <w:pPr>
        <w:pStyle w:val="Paragraph"/>
        <w:rPr>
          <w:noProof/>
        </w:rPr>
      </w:pPr>
    </w:p>
    <w:tbl>
      <w:tblPr>
        <w:tblW w:w="0" w:type="auto"/>
        <w:jc w:val="center"/>
        <w:tblBorders>
          <w:bottom w:val="single" w:sz="4" w:space="0" w:color="auto"/>
        </w:tblBorders>
        <w:tblLayout w:type="fixed"/>
        <w:tblLook w:val="0000" w:firstRow="0" w:lastRow="0" w:firstColumn="0" w:lastColumn="0" w:noHBand="0" w:noVBand="0"/>
      </w:tblPr>
      <w:tblGrid>
        <w:gridCol w:w="2790"/>
        <w:gridCol w:w="2790"/>
        <w:gridCol w:w="2790"/>
        <w:gridCol w:w="2790"/>
      </w:tblGrid>
      <w:tr w:rsidR="00D67DC8" w:rsidRPr="00075EA6" w14:paraId="484D9358" w14:textId="77777777" w:rsidTr="00626161">
        <w:trPr>
          <w:cantSplit/>
          <w:trHeight w:val="272"/>
          <w:jc w:val="center"/>
        </w:trPr>
        <w:tc>
          <w:tcPr>
            <w:tcW w:w="2790" w:type="dxa"/>
            <w:tcBorders>
              <w:top w:val="single" w:sz="4" w:space="0" w:color="auto"/>
              <w:bottom w:val="single" w:sz="4" w:space="0" w:color="auto"/>
            </w:tcBorders>
            <w:vAlign w:val="center"/>
          </w:tcPr>
          <w:p w14:paraId="50B61FE6" w14:textId="77777777" w:rsidR="00D67DC8" w:rsidRPr="00075EA6" w:rsidRDefault="00D67DC8" w:rsidP="00626161">
            <w:pPr>
              <w:jc w:val="center"/>
            </w:pPr>
            <w:r>
              <w:rPr>
                <w:b/>
                <w:sz w:val="18"/>
                <w:szCs w:val="18"/>
              </w:rPr>
              <w:t>Number of Days</w:t>
            </w:r>
          </w:p>
        </w:tc>
        <w:tc>
          <w:tcPr>
            <w:tcW w:w="2790" w:type="dxa"/>
            <w:tcBorders>
              <w:top w:val="single" w:sz="4" w:space="0" w:color="auto"/>
              <w:bottom w:val="single" w:sz="4" w:space="0" w:color="auto"/>
            </w:tcBorders>
            <w:vAlign w:val="center"/>
          </w:tcPr>
          <w:p w14:paraId="75F28C26" w14:textId="77777777" w:rsidR="00D67DC8" w:rsidRPr="00075EA6" w:rsidRDefault="00D67DC8" w:rsidP="00626161">
            <w:pPr>
              <w:jc w:val="center"/>
              <w:rPr>
                <w:b/>
                <w:sz w:val="18"/>
                <w:szCs w:val="18"/>
              </w:rPr>
            </w:pPr>
            <w:r>
              <w:rPr>
                <w:b/>
                <w:sz w:val="18"/>
                <w:szCs w:val="18"/>
              </w:rPr>
              <w:t>Temperature day</w:t>
            </w:r>
          </w:p>
        </w:tc>
        <w:tc>
          <w:tcPr>
            <w:tcW w:w="2790" w:type="dxa"/>
            <w:tcBorders>
              <w:top w:val="single" w:sz="4" w:space="0" w:color="auto"/>
              <w:bottom w:val="single" w:sz="4" w:space="0" w:color="auto"/>
            </w:tcBorders>
            <w:vAlign w:val="center"/>
          </w:tcPr>
          <w:p w14:paraId="74F78696" w14:textId="77777777" w:rsidR="00D67DC8" w:rsidRPr="00075EA6" w:rsidRDefault="00D67DC8" w:rsidP="00626161">
            <w:pPr>
              <w:jc w:val="center"/>
              <w:rPr>
                <w:b/>
                <w:sz w:val="18"/>
                <w:szCs w:val="18"/>
              </w:rPr>
            </w:pPr>
            <w:r>
              <w:rPr>
                <w:b/>
                <w:sz w:val="18"/>
                <w:szCs w:val="18"/>
              </w:rPr>
              <w:t xml:space="preserve">Temperature night </w:t>
            </w:r>
          </w:p>
        </w:tc>
        <w:tc>
          <w:tcPr>
            <w:tcW w:w="2790" w:type="dxa"/>
            <w:tcBorders>
              <w:top w:val="single" w:sz="4" w:space="0" w:color="auto"/>
              <w:bottom w:val="single" w:sz="4" w:space="0" w:color="auto"/>
            </w:tcBorders>
          </w:tcPr>
          <w:p w14:paraId="56F32133" w14:textId="77777777" w:rsidR="00D67DC8" w:rsidRPr="00075EA6" w:rsidRDefault="00D67DC8" w:rsidP="00626161">
            <w:pPr>
              <w:jc w:val="center"/>
              <w:rPr>
                <w:b/>
                <w:sz w:val="18"/>
                <w:szCs w:val="18"/>
              </w:rPr>
            </w:pPr>
            <w:r>
              <w:rPr>
                <w:b/>
                <w:sz w:val="18"/>
                <w:szCs w:val="18"/>
              </w:rPr>
              <w:t>Moisture Level</w:t>
            </w:r>
          </w:p>
        </w:tc>
      </w:tr>
      <w:tr w:rsidR="00D67DC8" w:rsidRPr="005A0E21" w14:paraId="6B67D529" w14:textId="77777777" w:rsidTr="00626161">
        <w:trPr>
          <w:cantSplit/>
          <w:jc w:val="center"/>
        </w:trPr>
        <w:tc>
          <w:tcPr>
            <w:tcW w:w="2790" w:type="dxa"/>
            <w:tcBorders>
              <w:top w:val="nil"/>
            </w:tcBorders>
          </w:tcPr>
          <w:p w14:paraId="631A6D6F" w14:textId="77777777" w:rsidR="00D67DC8" w:rsidRPr="005A0E21" w:rsidRDefault="00D67DC8" w:rsidP="00626161">
            <w:pPr>
              <w:pStyle w:val="Paragraph"/>
            </w:pPr>
            <w:r>
              <w:t>Day -1</w:t>
            </w:r>
          </w:p>
        </w:tc>
        <w:tc>
          <w:tcPr>
            <w:tcW w:w="2790" w:type="dxa"/>
            <w:tcBorders>
              <w:top w:val="nil"/>
            </w:tcBorders>
          </w:tcPr>
          <w:p w14:paraId="07E52CB2" w14:textId="77777777" w:rsidR="00D67DC8" w:rsidRPr="005A0E21" w:rsidRDefault="00D67DC8" w:rsidP="00626161">
            <w:pPr>
              <w:jc w:val="center"/>
              <w:rPr>
                <w:sz w:val="20"/>
              </w:rPr>
            </w:pPr>
            <w:r>
              <w:rPr>
                <w:sz w:val="20"/>
              </w:rPr>
              <w:t>27</w:t>
            </w:r>
          </w:p>
        </w:tc>
        <w:tc>
          <w:tcPr>
            <w:tcW w:w="2790" w:type="dxa"/>
            <w:tcBorders>
              <w:top w:val="nil"/>
            </w:tcBorders>
          </w:tcPr>
          <w:p w14:paraId="7DF05551" w14:textId="77777777" w:rsidR="00D67DC8" w:rsidRPr="005A0E21" w:rsidRDefault="00D67DC8" w:rsidP="00626161">
            <w:pPr>
              <w:jc w:val="center"/>
              <w:rPr>
                <w:sz w:val="20"/>
              </w:rPr>
            </w:pPr>
            <w:r>
              <w:rPr>
                <w:sz w:val="20"/>
              </w:rPr>
              <w:t>18</w:t>
            </w:r>
          </w:p>
        </w:tc>
        <w:tc>
          <w:tcPr>
            <w:tcW w:w="2790" w:type="dxa"/>
            <w:tcBorders>
              <w:top w:val="nil"/>
            </w:tcBorders>
          </w:tcPr>
          <w:p w14:paraId="08060E86" w14:textId="0C6A585F" w:rsidR="00D67DC8" w:rsidRPr="005A0E21" w:rsidRDefault="000F52F7" w:rsidP="00626161">
            <w:pPr>
              <w:jc w:val="center"/>
              <w:rPr>
                <w:sz w:val="20"/>
              </w:rPr>
            </w:pPr>
            <w:r>
              <w:rPr>
                <w:sz w:val="20"/>
              </w:rPr>
              <w:t>4</w:t>
            </w:r>
            <w:r w:rsidR="00D67DC8">
              <w:rPr>
                <w:sz w:val="20"/>
              </w:rPr>
              <w:t>5</w:t>
            </w:r>
          </w:p>
        </w:tc>
      </w:tr>
      <w:tr w:rsidR="00D67DC8" w:rsidRPr="005A0E21" w14:paraId="518343AB" w14:textId="77777777" w:rsidTr="00626161">
        <w:trPr>
          <w:cantSplit/>
          <w:jc w:val="center"/>
        </w:trPr>
        <w:tc>
          <w:tcPr>
            <w:tcW w:w="2790" w:type="dxa"/>
          </w:tcPr>
          <w:p w14:paraId="096985BA" w14:textId="77777777" w:rsidR="00D67DC8" w:rsidRPr="005A0E21" w:rsidRDefault="00D67DC8" w:rsidP="00626161">
            <w:pPr>
              <w:pStyle w:val="Paragraph"/>
            </w:pPr>
            <w:r>
              <w:t>Day -2</w:t>
            </w:r>
          </w:p>
        </w:tc>
        <w:tc>
          <w:tcPr>
            <w:tcW w:w="2790" w:type="dxa"/>
          </w:tcPr>
          <w:p w14:paraId="303BDF8D" w14:textId="77777777" w:rsidR="00D67DC8" w:rsidRPr="005A0E21" w:rsidRDefault="00D67DC8" w:rsidP="00626161">
            <w:pPr>
              <w:jc w:val="center"/>
              <w:rPr>
                <w:sz w:val="20"/>
              </w:rPr>
            </w:pPr>
            <w:r>
              <w:rPr>
                <w:sz w:val="20"/>
              </w:rPr>
              <w:t>31</w:t>
            </w:r>
          </w:p>
        </w:tc>
        <w:tc>
          <w:tcPr>
            <w:tcW w:w="2790" w:type="dxa"/>
          </w:tcPr>
          <w:p w14:paraId="03FBF9CB" w14:textId="77777777" w:rsidR="00D67DC8" w:rsidRPr="005A0E21" w:rsidRDefault="00D67DC8" w:rsidP="00626161">
            <w:pPr>
              <w:jc w:val="center"/>
              <w:rPr>
                <w:sz w:val="20"/>
              </w:rPr>
            </w:pPr>
            <w:r>
              <w:rPr>
                <w:sz w:val="20"/>
              </w:rPr>
              <w:t>14</w:t>
            </w:r>
          </w:p>
        </w:tc>
        <w:tc>
          <w:tcPr>
            <w:tcW w:w="2790" w:type="dxa"/>
          </w:tcPr>
          <w:p w14:paraId="74AAA4DA" w14:textId="28C086CB" w:rsidR="00D67DC8" w:rsidRPr="005A0E21" w:rsidRDefault="00D67DC8" w:rsidP="00626161">
            <w:pPr>
              <w:jc w:val="center"/>
              <w:rPr>
                <w:sz w:val="20"/>
              </w:rPr>
            </w:pPr>
            <w:r>
              <w:rPr>
                <w:sz w:val="20"/>
              </w:rPr>
              <w:t>5</w:t>
            </w:r>
            <w:r w:rsidR="00881B2E">
              <w:rPr>
                <w:sz w:val="20"/>
              </w:rPr>
              <w:t>2</w:t>
            </w:r>
          </w:p>
        </w:tc>
      </w:tr>
      <w:tr w:rsidR="00D67DC8" w:rsidRPr="005A0E21" w14:paraId="5285741A" w14:textId="77777777" w:rsidTr="00626161">
        <w:trPr>
          <w:cantSplit/>
          <w:trHeight w:val="237"/>
          <w:jc w:val="center"/>
        </w:trPr>
        <w:tc>
          <w:tcPr>
            <w:tcW w:w="2790" w:type="dxa"/>
          </w:tcPr>
          <w:p w14:paraId="33C7D65B" w14:textId="77777777" w:rsidR="00D67DC8" w:rsidRPr="005A0E21" w:rsidRDefault="00D67DC8" w:rsidP="00626161">
            <w:pPr>
              <w:pStyle w:val="Paragraph"/>
            </w:pPr>
            <w:r>
              <w:t>Day -3</w:t>
            </w:r>
          </w:p>
        </w:tc>
        <w:tc>
          <w:tcPr>
            <w:tcW w:w="2790" w:type="dxa"/>
          </w:tcPr>
          <w:p w14:paraId="147735BB" w14:textId="77777777" w:rsidR="00D67DC8" w:rsidRPr="005A0E21" w:rsidRDefault="00D67DC8" w:rsidP="00626161">
            <w:pPr>
              <w:jc w:val="center"/>
              <w:rPr>
                <w:sz w:val="20"/>
              </w:rPr>
            </w:pPr>
            <w:r>
              <w:rPr>
                <w:sz w:val="20"/>
              </w:rPr>
              <w:t>28</w:t>
            </w:r>
          </w:p>
        </w:tc>
        <w:tc>
          <w:tcPr>
            <w:tcW w:w="2790" w:type="dxa"/>
          </w:tcPr>
          <w:p w14:paraId="3C550427" w14:textId="77777777" w:rsidR="00D67DC8" w:rsidRPr="005A0E21" w:rsidRDefault="00D67DC8" w:rsidP="00626161">
            <w:pPr>
              <w:jc w:val="center"/>
              <w:rPr>
                <w:sz w:val="20"/>
              </w:rPr>
            </w:pPr>
            <w:r>
              <w:rPr>
                <w:sz w:val="20"/>
              </w:rPr>
              <w:t>15</w:t>
            </w:r>
          </w:p>
        </w:tc>
        <w:tc>
          <w:tcPr>
            <w:tcW w:w="2790" w:type="dxa"/>
          </w:tcPr>
          <w:p w14:paraId="248D0F02" w14:textId="6FBF6BA6" w:rsidR="00D67DC8" w:rsidRPr="005A0E21" w:rsidRDefault="00881B2E" w:rsidP="00626161">
            <w:pPr>
              <w:jc w:val="center"/>
              <w:rPr>
                <w:sz w:val="20"/>
              </w:rPr>
            </w:pPr>
            <w:r>
              <w:rPr>
                <w:sz w:val="20"/>
              </w:rPr>
              <w:t>39</w:t>
            </w:r>
          </w:p>
        </w:tc>
      </w:tr>
      <w:tr w:rsidR="00D67DC8" w:rsidRPr="005A0E21" w14:paraId="29A4EF06" w14:textId="77777777" w:rsidTr="00626161">
        <w:trPr>
          <w:cantSplit/>
          <w:trHeight w:val="237"/>
          <w:jc w:val="center"/>
        </w:trPr>
        <w:tc>
          <w:tcPr>
            <w:tcW w:w="2790" w:type="dxa"/>
          </w:tcPr>
          <w:p w14:paraId="64C3E202" w14:textId="77777777" w:rsidR="00D67DC8" w:rsidRDefault="00D67DC8" w:rsidP="00626161">
            <w:pPr>
              <w:pStyle w:val="Paragraph"/>
            </w:pPr>
            <w:r>
              <w:t>Day -4</w:t>
            </w:r>
          </w:p>
        </w:tc>
        <w:tc>
          <w:tcPr>
            <w:tcW w:w="2790" w:type="dxa"/>
          </w:tcPr>
          <w:p w14:paraId="49C25B64" w14:textId="77777777" w:rsidR="00D67DC8" w:rsidRDefault="00D67DC8" w:rsidP="00626161">
            <w:pPr>
              <w:jc w:val="center"/>
              <w:rPr>
                <w:sz w:val="20"/>
              </w:rPr>
            </w:pPr>
            <w:r>
              <w:rPr>
                <w:sz w:val="20"/>
              </w:rPr>
              <w:t>28</w:t>
            </w:r>
          </w:p>
        </w:tc>
        <w:tc>
          <w:tcPr>
            <w:tcW w:w="2790" w:type="dxa"/>
          </w:tcPr>
          <w:p w14:paraId="4038DE0D" w14:textId="77777777" w:rsidR="00D67DC8" w:rsidRDefault="00D67DC8" w:rsidP="00626161">
            <w:pPr>
              <w:jc w:val="center"/>
              <w:rPr>
                <w:sz w:val="20"/>
              </w:rPr>
            </w:pPr>
            <w:r>
              <w:rPr>
                <w:sz w:val="20"/>
              </w:rPr>
              <w:t>14</w:t>
            </w:r>
          </w:p>
        </w:tc>
        <w:tc>
          <w:tcPr>
            <w:tcW w:w="2790" w:type="dxa"/>
          </w:tcPr>
          <w:p w14:paraId="60AB6094" w14:textId="14EDBF8A" w:rsidR="00D67DC8" w:rsidRDefault="00881B2E" w:rsidP="00626161">
            <w:pPr>
              <w:jc w:val="center"/>
              <w:rPr>
                <w:sz w:val="20"/>
              </w:rPr>
            </w:pPr>
            <w:r>
              <w:rPr>
                <w:sz w:val="20"/>
              </w:rPr>
              <w:t>42</w:t>
            </w:r>
          </w:p>
        </w:tc>
      </w:tr>
      <w:tr w:rsidR="00D67DC8" w:rsidRPr="005A0E21" w14:paraId="4B02133D" w14:textId="77777777" w:rsidTr="00626161">
        <w:trPr>
          <w:cantSplit/>
          <w:trHeight w:val="237"/>
          <w:jc w:val="center"/>
        </w:trPr>
        <w:tc>
          <w:tcPr>
            <w:tcW w:w="2790" w:type="dxa"/>
          </w:tcPr>
          <w:p w14:paraId="37728A2E" w14:textId="77777777" w:rsidR="00D67DC8" w:rsidRDefault="00D67DC8" w:rsidP="00626161">
            <w:pPr>
              <w:pStyle w:val="Paragraph"/>
            </w:pPr>
            <w:r>
              <w:t>Day -5</w:t>
            </w:r>
          </w:p>
        </w:tc>
        <w:tc>
          <w:tcPr>
            <w:tcW w:w="2790" w:type="dxa"/>
          </w:tcPr>
          <w:p w14:paraId="402BC7C0" w14:textId="77777777" w:rsidR="00D67DC8" w:rsidRDefault="00D67DC8" w:rsidP="00626161">
            <w:pPr>
              <w:jc w:val="center"/>
              <w:rPr>
                <w:sz w:val="20"/>
              </w:rPr>
            </w:pPr>
            <w:r>
              <w:rPr>
                <w:sz w:val="20"/>
              </w:rPr>
              <w:t>33</w:t>
            </w:r>
          </w:p>
        </w:tc>
        <w:tc>
          <w:tcPr>
            <w:tcW w:w="2790" w:type="dxa"/>
          </w:tcPr>
          <w:p w14:paraId="6A9ADDB3" w14:textId="77777777" w:rsidR="00D67DC8" w:rsidRDefault="00D67DC8" w:rsidP="00626161">
            <w:pPr>
              <w:jc w:val="center"/>
              <w:rPr>
                <w:sz w:val="20"/>
              </w:rPr>
            </w:pPr>
            <w:r>
              <w:rPr>
                <w:sz w:val="20"/>
              </w:rPr>
              <w:t>17</w:t>
            </w:r>
          </w:p>
        </w:tc>
        <w:tc>
          <w:tcPr>
            <w:tcW w:w="2790" w:type="dxa"/>
          </w:tcPr>
          <w:p w14:paraId="52380AC5" w14:textId="247BC672" w:rsidR="00D67DC8" w:rsidRDefault="00881B2E" w:rsidP="00626161">
            <w:pPr>
              <w:jc w:val="center"/>
              <w:rPr>
                <w:sz w:val="20"/>
              </w:rPr>
            </w:pPr>
            <w:r>
              <w:rPr>
                <w:sz w:val="20"/>
              </w:rPr>
              <w:t>62</w:t>
            </w:r>
          </w:p>
        </w:tc>
      </w:tr>
    </w:tbl>
    <w:p w14:paraId="441C2FD7" w14:textId="2985B35B" w:rsidR="001B113F" w:rsidRDefault="001B113F" w:rsidP="00766101">
      <w:pPr>
        <w:pStyle w:val="Figure"/>
        <w:jc w:val="left"/>
      </w:pPr>
      <w:r w:rsidRPr="00F21CBE">
        <w:rPr>
          <w:noProof/>
        </w:rPr>
        <w:drawing>
          <wp:anchor distT="0" distB="0" distL="114300" distR="114300" simplePos="0" relativeHeight="251677184" behindDoc="0" locked="0" layoutInCell="1" allowOverlap="1" wp14:anchorId="787ABDDC" wp14:editId="057F0F16">
            <wp:simplePos x="0" y="0"/>
            <wp:positionH relativeFrom="column">
              <wp:posOffset>1463040</wp:posOffset>
            </wp:positionH>
            <wp:positionV relativeFrom="paragraph">
              <wp:posOffset>144145</wp:posOffset>
            </wp:positionV>
            <wp:extent cx="2865120" cy="1431290"/>
            <wp:effectExtent l="0" t="0" r="0" b="0"/>
            <wp:wrapSquare wrapText="bothSides"/>
            <wp:docPr id="975784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84189" name=""/>
                    <pic:cNvPicPr/>
                  </pic:nvPicPr>
                  <pic:blipFill>
                    <a:blip r:embed="rId36">
                      <a:extLst>
                        <a:ext uri="{28A0092B-C50C-407E-A947-70E740481C1C}">
                          <a14:useLocalDpi xmlns:a14="http://schemas.microsoft.com/office/drawing/2010/main" val="0"/>
                        </a:ext>
                      </a:extLst>
                    </a:blip>
                    <a:stretch>
                      <a:fillRect/>
                    </a:stretch>
                  </pic:blipFill>
                  <pic:spPr>
                    <a:xfrm>
                      <a:off x="0" y="0"/>
                      <a:ext cx="2865120" cy="1431290"/>
                    </a:xfrm>
                    <a:prstGeom prst="rect">
                      <a:avLst/>
                    </a:prstGeom>
                  </pic:spPr>
                </pic:pic>
              </a:graphicData>
            </a:graphic>
          </wp:anchor>
        </w:drawing>
      </w:r>
    </w:p>
    <w:p w14:paraId="1B765629" w14:textId="414C5C82" w:rsidR="00D67DC8" w:rsidRDefault="00D67DC8" w:rsidP="00D67DC8">
      <w:pPr>
        <w:pStyle w:val="Paragraph"/>
      </w:pPr>
    </w:p>
    <w:p w14:paraId="77FB12E3" w14:textId="3AE30330" w:rsidR="00D67DC8" w:rsidRDefault="00D67DC8" w:rsidP="00D67DC8">
      <w:pPr>
        <w:pStyle w:val="Paragraph"/>
      </w:pPr>
    </w:p>
    <w:p w14:paraId="7301D617" w14:textId="77777777" w:rsidR="00D67DC8" w:rsidRDefault="00D67DC8" w:rsidP="00D67DC8">
      <w:pPr>
        <w:pStyle w:val="Paragraph"/>
      </w:pPr>
    </w:p>
    <w:p w14:paraId="1D3CD2AF" w14:textId="77777777" w:rsidR="001B113F" w:rsidRDefault="001B113F" w:rsidP="00D67DC8">
      <w:pPr>
        <w:pStyle w:val="Paragraph"/>
      </w:pPr>
    </w:p>
    <w:p w14:paraId="4D928CB3" w14:textId="77777777" w:rsidR="001B113F" w:rsidRDefault="001B113F" w:rsidP="00D67DC8">
      <w:pPr>
        <w:pStyle w:val="Paragraph"/>
      </w:pPr>
    </w:p>
    <w:p w14:paraId="68D94656" w14:textId="77777777" w:rsidR="001B113F" w:rsidRDefault="001B113F" w:rsidP="00D67DC8">
      <w:pPr>
        <w:pStyle w:val="Paragraph"/>
      </w:pPr>
    </w:p>
    <w:p w14:paraId="3E77EB5D" w14:textId="77777777" w:rsidR="001B113F" w:rsidRDefault="001B113F" w:rsidP="00D67DC8">
      <w:pPr>
        <w:pStyle w:val="Paragraph"/>
      </w:pPr>
    </w:p>
    <w:p w14:paraId="593F3E12" w14:textId="77777777" w:rsidR="001B113F" w:rsidRDefault="001B113F" w:rsidP="00D67DC8">
      <w:pPr>
        <w:pStyle w:val="Paragraph"/>
      </w:pPr>
    </w:p>
    <w:p w14:paraId="43A0A8CA" w14:textId="77777777" w:rsidR="001B113F" w:rsidRDefault="001B113F" w:rsidP="00D67DC8">
      <w:pPr>
        <w:pStyle w:val="Paragraph"/>
      </w:pPr>
    </w:p>
    <w:p w14:paraId="32E713D3" w14:textId="77777777" w:rsidR="0091365A" w:rsidRDefault="0091365A" w:rsidP="00D67DC8">
      <w:pPr>
        <w:pStyle w:val="Paragraph"/>
        <w:rPr>
          <w:bCs/>
          <w:sz w:val="18"/>
          <w:szCs w:val="24"/>
        </w:rPr>
      </w:pPr>
    </w:p>
    <w:p w14:paraId="73C65DA6" w14:textId="5CF80BBC" w:rsidR="001B113F" w:rsidRDefault="0091365A" w:rsidP="0091365A">
      <w:pPr>
        <w:pStyle w:val="FigureCaption"/>
      </w:pPr>
      <w:r w:rsidRPr="00AF216D">
        <w:t>FIGURE 21: Table Rose plant results</w:t>
      </w:r>
    </w:p>
    <w:p w14:paraId="13BDEFCF" w14:textId="77777777" w:rsidR="0091365A" w:rsidRPr="0091365A" w:rsidRDefault="0091365A" w:rsidP="0091365A">
      <w:pPr>
        <w:pStyle w:val="Paragraph"/>
      </w:pPr>
    </w:p>
    <w:p w14:paraId="6107C362" w14:textId="77777777" w:rsidR="0091365A" w:rsidRDefault="0091365A" w:rsidP="0091365A">
      <w:pPr>
        <w:pStyle w:val="Paragraph"/>
        <w:rPr>
          <w:noProof/>
        </w:rPr>
      </w:pPr>
      <w:r>
        <w:rPr>
          <w:noProof/>
        </w:rPr>
        <w:t>The table rose plant grows well in the temperature for the day from 20 to 25 degrees and in night from 13 to 15 degrees.When the moisture is around 40% to 70%, the plant growth is good.</w:t>
      </w:r>
    </w:p>
    <w:p w14:paraId="2E9830C1" w14:textId="339C3B28" w:rsidR="00D36533" w:rsidRPr="00D36533" w:rsidRDefault="00D36533" w:rsidP="002B179B">
      <w:pPr>
        <w:pStyle w:val="TableCaption"/>
      </w:pPr>
      <w:r w:rsidRPr="00766101">
        <w:rPr>
          <w:b/>
          <w:bCs/>
        </w:rPr>
        <w:t>TABLE 5</w:t>
      </w:r>
      <w:r w:rsidR="00766101" w:rsidRPr="00766101">
        <w:rPr>
          <w:b/>
          <w:bCs/>
        </w:rPr>
        <w:t>.</w:t>
      </w:r>
      <w:r w:rsidRPr="00D36533">
        <w:t xml:space="preserve"> Temperature and moisture readings of Brinjal</w:t>
      </w:r>
    </w:p>
    <w:p w14:paraId="7D4FE069" w14:textId="77777777" w:rsidR="00D56A5F" w:rsidRDefault="00D56A5F" w:rsidP="0091365A">
      <w:pPr>
        <w:pStyle w:val="Paragraph"/>
        <w:rPr>
          <w:noProof/>
        </w:rPr>
      </w:pPr>
    </w:p>
    <w:tbl>
      <w:tblPr>
        <w:tblW w:w="0" w:type="auto"/>
        <w:jc w:val="center"/>
        <w:tblBorders>
          <w:bottom w:val="single" w:sz="4" w:space="0" w:color="auto"/>
        </w:tblBorders>
        <w:tblLayout w:type="fixed"/>
        <w:tblLook w:val="0000" w:firstRow="0" w:lastRow="0" w:firstColumn="0" w:lastColumn="0" w:noHBand="0" w:noVBand="0"/>
      </w:tblPr>
      <w:tblGrid>
        <w:gridCol w:w="2790"/>
        <w:gridCol w:w="2790"/>
        <w:gridCol w:w="2790"/>
        <w:gridCol w:w="2790"/>
      </w:tblGrid>
      <w:tr w:rsidR="00D56A5F" w:rsidRPr="00075EA6" w14:paraId="6E524B8D" w14:textId="77777777" w:rsidTr="00626161">
        <w:trPr>
          <w:cantSplit/>
          <w:trHeight w:val="272"/>
          <w:jc w:val="center"/>
        </w:trPr>
        <w:tc>
          <w:tcPr>
            <w:tcW w:w="2790" w:type="dxa"/>
            <w:tcBorders>
              <w:top w:val="single" w:sz="4" w:space="0" w:color="auto"/>
              <w:bottom w:val="single" w:sz="4" w:space="0" w:color="auto"/>
            </w:tcBorders>
            <w:vAlign w:val="center"/>
          </w:tcPr>
          <w:p w14:paraId="3B67675C" w14:textId="77777777" w:rsidR="00D56A5F" w:rsidRPr="00075EA6" w:rsidRDefault="00D56A5F" w:rsidP="00626161">
            <w:pPr>
              <w:jc w:val="center"/>
            </w:pPr>
            <w:r>
              <w:rPr>
                <w:b/>
                <w:sz w:val="18"/>
                <w:szCs w:val="18"/>
              </w:rPr>
              <w:t>Number of Days</w:t>
            </w:r>
          </w:p>
        </w:tc>
        <w:tc>
          <w:tcPr>
            <w:tcW w:w="2790" w:type="dxa"/>
            <w:tcBorders>
              <w:top w:val="single" w:sz="4" w:space="0" w:color="auto"/>
              <w:bottom w:val="single" w:sz="4" w:space="0" w:color="auto"/>
            </w:tcBorders>
            <w:vAlign w:val="center"/>
          </w:tcPr>
          <w:p w14:paraId="08F51A54" w14:textId="77777777" w:rsidR="00D56A5F" w:rsidRPr="00075EA6" w:rsidRDefault="00D56A5F" w:rsidP="00626161">
            <w:pPr>
              <w:jc w:val="center"/>
              <w:rPr>
                <w:b/>
                <w:sz w:val="18"/>
                <w:szCs w:val="18"/>
              </w:rPr>
            </w:pPr>
            <w:r>
              <w:rPr>
                <w:b/>
                <w:sz w:val="18"/>
                <w:szCs w:val="18"/>
              </w:rPr>
              <w:t>Temperature day</w:t>
            </w:r>
          </w:p>
        </w:tc>
        <w:tc>
          <w:tcPr>
            <w:tcW w:w="2790" w:type="dxa"/>
            <w:tcBorders>
              <w:top w:val="single" w:sz="4" w:space="0" w:color="auto"/>
              <w:bottom w:val="single" w:sz="4" w:space="0" w:color="auto"/>
            </w:tcBorders>
            <w:vAlign w:val="center"/>
          </w:tcPr>
          <w:p w14:paraId="3DFFBD31" w14:textId="77777777" w:rsidR="00D56A5F" w:rsidRPr="00075EA6" w:rsidRDefault="00D56A5F" w:rsidP="00626161">
            <w:pPr>
              <w:jc w:val="center"/>
              <w:rPr>
                <w:b/>
                <w:sz w:val="18"/>
                <w:szCs w:val="18"/>
              </w:rPr>
            </w:pPr>
            <w:r>
              <w:rPr>
                <w:b/>
                <w:sz w:val="18"/>
                <w:szCs w:val="18"/>
              </w:rPr>
              <w:t xml:space="preserve">Temperature night </w:t>
            </w:r>
          </w:p>
        </w:tc>
        <w:tc>
          <w:tcPr>
            <w:tcW w:w="2790" w:type="dxa"/>
            <w:tcBorders>
              <w:top w:val="single" w:sz="4" w:space="0" w:color="auto"/>
              <w:bottom w:val="single" w:sz="4" w:space="0" w:color="auto"/>
            </w:tcBorders>
          </w:tcPr>
          <w:p w14:paraId="1709CEE1" w14:textId="77777777" w:rsidR="00D56A5F" w:rsidRPr="00075EA6" w:rsidRDefault="00D56A5F" w:rsidP="00626161">
            <w:pPr>
              <w:jc w:val="center"/>
              <w:rPr>
                <w:b/>
                <w:sz w:val="18"/>
                <w:szCs w:val="18"/>
              </w:rPr>
            </w:pPr>
            <w:r>
              <w:rPr>
                <w:b/>
                <w:sz w:val="18"/>
                <w:szCs w:val="18"/>
              </w:rPr>
              <w:t>Moisture Level</w:t>
            </w:r>
          </w:p>
        </w:tc>
      </w:tr>
      <w:tr w:rsidR="00D56A5F" w:rsidRPr="005A0E21" w14:paraId="38E8CA03" w14:textId="77777777" w:rsidTr="00626161">
        <w:trPr>
          <w:cantSplit/>
          <w:jc w:val="center"/>
        </w:trPr>
        <w:tc>
          <w:tcPr>
            <w:tcW w:w="2790" w:type="dxa"/>
            <w:tcBorders>
              <w:top w:val="nil"/>
            </w:tcBorders>
          </w:tcPr>
          <w:p w14:paraId="66295ACE" w14:textId="77777777" w:rsidR="00D56A5F" w:rsidRPr="005A0E21" w:rsidRDefault="00D56A5F" w:rsidP="00626161">
            <w:pPr>
              <w:pStyle w:val="Paragraph"/>
            </w:pPr>
            <w:r>
              <w:t>Day -1</w:t>
            </w:r>
          </w:p>
        </w:tc>
        <w:tc>
          <w:tcPr>
            <w:tcW w:w="2790" w:type="dxa"/>
            <w:tcBorders>
              <w:top w:val="nil"/>
            </w:tcBorders>
          </w:tcPr>
          <w:p w14:paraId="5B8D70F8" w14:textId="77777777" w:rsidR="00D56A5F" w:rsidRPr="005A0E21" w:rsidRDefault="00D56A5F" w:rsidP="00626161">
            <w:pPr>
              <w:jc w:val="center"/>
              <w:rPr>
                <w:sz w:val="20"/>
              </w:rPr>
            </w:pPr>
            <w:r>
              <w:rPr>
                <w:sz w:val="20"/>
              </w:rPr>
              <w:t>27</w:t>
            </w:r>
          </w:p>
        </w:tc>
        <w:tc>
          <w:tcPr>
            <w:tcW w:w="2790" w:type="dxa"/>
            <w:tcBorders>
              <w:top w:val="nil"/>
            </w:tcBorders>
          </w:tcPr>
          <w:p w14:paraId="5C33B5A8" w14:textId="77777777" w:rsidR="00D56A5F" w:rsidRPr="005A0E21" w:rsidRDefault="00D56A5F" w:rsidP="00626161">
            <w:pPr>
              <w:jc w:val="center"/>
              <w:rPr>
                <w:sz w:val="20"/>
              </w:rPr>
            </w:pPr>
            <w:r>
              <w:rPr>
                <w:sz w:val="20"/>
              </w:rPr>
              <w:t>18</w:t>
            </w:r>
          </w:p>
        </w:tc>
        <w:tc>
          <w:tcPr>
            <w:tcW w:w="2790" w:type="dxa"/>
            <w:tcBorders>
              <w:top w:val="nil"/>
            </w:tcBorders>
          </w:tcPr>
          <w:p w14:paraId="46CCC685" w14:textId="257F674A" w:rsidR="00D56A5F" w:rsidRPr="005A0E21" w:rsidRDefault="00D56A5F" w:rsidP="00626161">
            <w:pPr>
              <w:jc w:val="center"/>
              <w:rPr>
                <w:sz w:val="20"/>
              </w:rPr>
            </w:pPr>
            <w:r>
              <w:rPr>
                <w:sz w:val="20"/>
              </w:rPr>
              <w:t>5</w:t>
            </w:r>
            <w:r w:rsidR="00881B2E">
              <w:rPr>
                <w:sz w:val="20"/>
              </w:rPr>
              <w:t>5</w:t>
            </w:r>
          </w:p>
        </w:tc>
      </w:tr>
      <w:tr w:rsidR="00D56A5F" w:rsidRPr="005A0E21" w14:paraId="5B9D3A3E" w14:textId="77777777" w:rsidTr="00626161">
        <w:trPr>
          <w:cantSplit/>
          <w:jc w:val="center"/>
        </w:trPr>
        <w:tc>
          <w:tcPr>
            <w:tcW w:w="2790" w:type="dxa"/>
          </w:tcPr>
          <w:p w14:paraId="559AABEE" w14:textId="77777777" w:rsidR="00D56A5F" w:rsidRPr="005A0E21" w:rsidRDefault="00D56A5F" w:rsidP="00626161">
            <w:pPr>
              <w:pStyle w:val="Paragraph"/>
            </w:pPr>
            <w:r>
              <w:t>Day -2</w:t>
            </w:r>
          </w:p>
        </w:tc>
        <w:tc>
          <w:tcPr>
            <w:tcW w:w="2790" w:type="dxa"/>
          </w:tcPr>
          <w:p w14:paraId="29C2B74F" w14:textId="77777777" w:rsidR="00D56A5F" w:rsidRPr="005A0E21" w:rsidRDefault="00D56A5F" w:rsidP="00626161">
            <w:pPr>
              <w:jc w:val="center"/>
              <w:rPr>
                <w:sz w:val="20"/>
              </w:rPr>
            </w:pPr>
            <w:r>
              <w:rPr>
                <w:sz w:val="20"/>
              </w:rPr>
              <w:t>31</w:t>
            </w:r>
          </w:p>
        </w:tc>
        <w:tc>
          <w:tcPr>
            <w:tcW w:w="2790" w:type="dxa"/>
          </w:tcPr>
          <w:p w14:paraId="2DFF101E" w14:textId="77777777" w:rsidR="00D56A5F" w:rsidRPr="005A0E21" w:rsidRDefault="00D56A5F" w:rsidP="00626161">
            <w:pPr>
              <w:jc w:val="center"/>
              <w:rPr>
                <w:sz w:val="20"/>
              </w:rPr>
            </w:pPr>
            <w:r>
              <w:rPr>
                <w:sz w:val="20"/>
              </w:rPr>
              <w:t>14</w:t>
            </w:r>
          </w:p>
        </w:tc>
        <w:tc>
          <w:tcPr>
            <w:tcW w:w="2790" w:type="dxa"/>
          </w:tcPr>
          <w:p w14:paraId="2D1A0E24" w14:textId="43943509" w:rsidR="00D56A5F" w:rsidRPr="005A0E21" w:rsidRDefault="00881B2E" w:rsidP="00626161">
            <w:pPr>
              <w:jc w:val="center"/>
              <w:rPr>
                <w:sz w:val="20"/>
              </w:rPr>
            </w:pPr>
            <w:r>
              <w:rPr>
                <w:sz w:val="20"/>
              </w:rPr>
              <w:t>62</w:t>
            </w:r>
          </w:p>
        </w:tc>
      </w:tr>
      <w:tr w:rsidR="00D56A5F" w:rsidRPr="005A0E21" w14:paraId="6CE51BF1" w14:textId="77777777" w:rsidTr="00626161">
        <w:trPr>
          <w:cantSplit/>
          <w:trHeight w:val="237"/>
          <w:jc w:val="center"/>
        </w:trPr>
        <w:tc>
          <w:tcPr>
            <w:tcW w:w="2790" w:type="dxa"/>
          </w:tcPr>
          <w:p w14:paraId="39D03B15" w14:textId="77777777" w:rsidR="00D56A5F" w:rsidRPr="005A0E21" w:rsidRDefault="00D56A5F" w:rsidP="00626161">
            <w:pPr>
              <w:pStyle w:val="Paragraph"/>
            </w:pPr>
            <w:r>
              <w:t>Day -3</w:t>
            </w:r>
          </w:p>
        </w:tc>
        <w:tc>
          <w:tcPr>
            <w:tcW w:w="2790" w:type="dxa"/>
          </w:tcPr>
          <w:p w14:paraId="04777750" w14:textId="77777777" w:rsidR="00D56A5F" w:rsidRPr="005A0E21" w:rsidRDefault="00D56A5F" w:rsidP="00626161">
            <w:pPr>
              <w:jc w:val="center"/>
              <w:rPr>
                <w:sz w:val="20"/>
              </w:rPr>
            </w:pPr>
            <w:r>
              <w:rPr>
                <w:sz w:val="20"/>
              </w:rPr>
              <w:t>28</w:t>
            </w:r>
          </w:p>
        </w:tc>
        <w:tc>
          <w:tcPr>
            <w:tcW w:w="2790" w:type="dxa"/>
          </w:tcPr>
          <w:p w14:paraId="7628F401" w14:textId="77777777" w:rsidR="00D56A5F" w:rsidRPr="005A0E21" w:rsidRDefault="00D56A5F" w:rsidP="00626161">
            <w:pPr>
              <w:jc w:val="center"/>
              <w:rPr>
                <w:sz w:val="20"/>
              </w:rPr>
            </w:pPr>
            <w:r>
              <w:rPr>
                <w:sz w:val="20"/>
              </w:rPr>
              <w:t>15</w:t>
            </w:r>
          </w:p>
        </w:tc>
        <w:tc>
          <w:tcPr>
            <w:tcW w:w="2790" w:type="dxa"/>
          </w:tcPr>
          <w:p w14:paraId="1C25B031" w14:textId="27734E45" w:rsidR="00D56A5F" w:rsidRPr="005A0E21" w:rsidRDefault="00881B2E" w:rsidP="00626161">
            <w:pPr>
              <w:jc w:val="center"/>
              <w:rPr>
                <w:sz w:val="20"/>
              </w:rPr>
            </w:pPr>
            <w:r>
              <w:rPr>
                <w:sz w:val="20"/>
              </w:rPr>
              <w:t>52</w:t>
            </w:r>
          </w:p>
        </w:tc>
      </w:tr>
      <w:tr w:rsidR="00D56A5F" w:rsidRPr="005A0E21" w14:paraId="7BE54D58" w14:textId="77777777" w:rsidTr="00626161">
        <w:trPr>
          <w:cantSplit/>
          <w:trHeight w:val="237"/>
          <w:jc w:val="center"/>
        </w:trPr>
        <w:tc>
          <w:tcPr>
            <w:tcW w:w="2790" w:type="dxa"/>
          </w:tcPr>
          <w:p w14:paraId="2C6DEC15" w14:textId="77777777" w:rsidR="00D56A5F" w:rsidRDefault="00D56A5F" w:rsidP="00626161">
            <w:pPr>
              <w:pStyle w:val="Paragraph"/>
            </w:pPr>
            <w:r>
              <w:t>Day -4</w:t>
            </w:r>
          </w:p>
        </w:tc>
        <w:tc>
          <w:tcPr>
            <w:tcW w:w="2790" w:type="dxa"/>
          </w:tcPr>
          <w:p w14:paraId="10069B1A" w14:textId="77777777" w:rsidR="00D56A5F" w:rsidRDefault="00D56A5F" w:rsidP="00626161">
            <w:pPr>
              <w:jc w:val="center"/>
              <w:rPr>
                <w:sz w:val="20"/>
              </w:rPr>
            </w:pPr>
            <w:r>
              <w:rPr>
                <w:sz w:val="20"/>
              </w:rPr>
              <w:t>28</w:t>
            </w:r>
          </w:p>
        </w:tc>
        <w:tc>
          <w:tcPr>
            <w:tcW w:w="2790" w:type="dxa"/>
          </w:tcPr>
          <w:p w14:paraId="6878F422" w14:textId="77777777" w:rsidR="00D56A5F" w:rsidRDefault="00D56A5F" w:rsidP="00626161">
            <w:pPr>
              <w:jc w:val="center"/>
              <w:rPr>
                <w:sz w:val="20"/>
              </w:rPr>
            </w:pPr>
            <w:r>
              <w:rPr>
                <w:sz w:val="20"/>
              </w:rPr>
              <w:t>14</w:t>
            </w:r>
          </w:p>
        </w:tc>
        <w:tc>
          <w:tcPr>
            <w:tcW w:w="2790" w:type="dxa"/>
          </w:tcPr>
          <w:p w14:paraId="033AA555" w14:textId="2B56B7F2" w:rsidR="00D56A5F" w:rsidRDefault="00D56A5F" w:rsidP="00626161">
            <w:pPr>
              <w:jc w:val="center"/>
              <w:rPr>
                <w:sz w:val="20"/>
              </w:rPr>
            </w:pPr>
            <w:r>
              <w:rPr>
                <w:sz w:val="20"/>
              </w:rPr>
              <w:t>7</w:t>
            </w:r>
            <w:r w:rsidR="00881B2E">
              <w:rPr>
                <w:sz w:val="20"/>
              </w:rPr>
              <w:t>5</w:t>
            </w:r>
          </w:p>
        </w:tc>
      </w:tr>
      <w:tr w:rsidR="00D56A5F" w:rsidRPr="005A0E21" w14:paraId="3CEC507B" w14:textId="77777777" w:rsidTr="00626161">
        <w:trPr>
          <w:cantSplit/>
          <w:trHeight w:val="237"/>
          <w:jc w:val="center"/>
        </w:trPr>
        <w:tc>
          <w:tcPr>
            <w:tcW w:w="2790" w:type="dxa"/>
          </w:tcPr>
          <w:p w14:paraId="26D53444" w14:textId="77777777" w:rsidR="00D56A5F" w:rsidRDefault="00D56A5F" w:rsidP="00626161">
            <w:pPr>
              <w:pStyle w:val="Paragraph"/>
            </w:pPr>
            <w:r>
              <w:t>Day -5</w:t>
            </w:r>
          </w:p>
        </w:tc>
        <w:tc>
          <w:tcPr>
            <w:tcW w:w="2790" w:type="dxa"/>
          </w:tcPr>
          <w:p w14:paraId="5C42D284" w14:textId="77777777" w:rsidR="00D56A5F" w:rsidRDefault="00D56A5F" w:rsidP="00626161">
            <w:pPr>
              <w:jc w:val="center"/>
              <w:rPr>
                <w:sz w:val="20"/>
              </w:rPr>
            </w:pPr>
            <w:r>
              <w:rPr>
                <w:sz w:val="20"/>
              </w:rPr>
              <w:t>33</w:t>
            </w:r>
          </w:p>
        </w:tc>
        <w:tc>
          <w:tcPr>
            <w:tcW w:w="2790" w:type="dxa"/>
          </w:tcPr>
          <w:p w14:paraId="0A930C8A" w14:textId="77777777" w:rsidR="00D56A5F" w:rsidRDefault="00D56A5F" w:rsidP="00626161">
            <w:pPr>
              <w:jc w:val="center"/>
              <w:rPr>
                <w:sz w:val="20"/>
              </w:rPr>
            </w:pPr>
            <w:r>
              <w:rPr>
                <w:sz w:val="20"/>
              </w:rPr>
              <w:t>17</w:t>
            </w:r>
          </w:p>
        </w:tc>
        <w:tc>
          <w:tcPr>
            <w:tcW w:w="2790" w:type="dxa"/>
          </w:tcPr>
          <w:p w14:paraId="4654C3E7" w14:textId="7E7C2965" w:rsidR="00D56A5F" w:rsidRDefault="00881B2E" w:rsidP="00626161">
            <w:pPr>
              <w:jc w:val="center"/>
              <w:rPr>
                <w:sz w:val="20"/>
              </w:rPr>
            </w:pPr>
            <w:r>
              <w:rPr>
                <w:sz w:val="20"/>
              </w:rPr>
              <w:t>83</w:t>
            </w:r>
          </w:p>
        </w:tc>
      </w:tr>
    </w:tbl>
    <w:p w14:paraId="6B33BE5B" w14:textId="7D183283" w:rsidR="00E60375" w:rsidRDefault="00E60375" w:rsidP="00D36533">
      <w:pPr>
        <w:pStyle w:val="TableCaption"/>
        <w:jc w:val="left"/>
      </w:pPr>
    </w:p>
    <w:p w14:paraId="6EBBF969" w14:textId="2456CD4B" w:rsidR="001B113F" w:rsidRDefault="00E60375" w:rsidP="00E60375">
      <w:pPr>
        <w:pStyle w:val="Figure"/>
      </w:pPr>
      <w:r w:rsidRPr="00F21CBE">
        <w:rPr>
          <w:noProof/>
        </w:rPr>
        <w:drawing>
          <wp:anchor distT="0" distB="0" distL="114300" distR="114300" simplePos="0" relativeHeight="251679232" behindDoc="0" locked="0" layoutInCell="1" allowOverlap="1" wp14:anchorId="686B6168" wp14:editId="310E79E8">
            <wp:simplePos x="0" y="0"/>
            <wp:positionH relativeFrom="margin">
              <wp:align>center</wp:align>
            </wp:positionH>
            <wp:positionV relativeFrom="paragraph">
              <wp:posOffset>5080</wp:posOffset>
            </wp:positionV>
            <wp:extent cx="3154680" cy="1257300"/>
            <wp:effectExtent l="0" t="0" r="7620" b="0"/>
            <wp:wrapSquare wrapText="bothSides"/>
            <wp:docPr id="239802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02080" name=""/>
                    <pic:cNvPicPr/>
                  </pic:nvPicPr>
                  <pic:blipFill>
                    <a:blip r:embed="rId37">
                      <a:extLst>
                        <a:ext uri="{28A0092B-C50C-407E-A947-70E740481C1C}">
                          <a14:useLocalDpi xmlns:a14="http://schemas.microsoft.com/office/drawing/2010/main" val="0"/>
                        </a:ext>
                      </a:extLst>
                    </a:blip>
                    <a:stretch>
                      <a:fillRect/>
                    </a:stretch>
                  </pic:blipFill>
                  <pic:spPr>
                    <a:xfrm>
                      <a:off x="0" y="0"/>
                      <a:ext cx="3154680" cy="1257300"/>
                    </a:xfrm>
                    <a:prstGeom prst="rect">
                      <a:avLst/>
                    </a:prstGeom>
                  </pic:spPr>
                </pic:pic>
              </a:graphicData>
            </a:graphic>
          </wp:anchor>
        </w:drawing>
      </w:r>
    </w:p>
    <w:p w14:paraId="34575DB0" w14:textId="77777777" w:rsidR="001B113F" w:rsidRDefault="001B113F" w:rsidP="00D67DC8">
      <w:pPr>
        <w:pStyle w:val="Paragraph"/>
      </w:pPr>
    </w:p>
    <w:p w14:paraId="458EC48F" w14:textId="77777777" w:rsidR="001B113F" w:rsidRDefault="001B113F" w:rsidP="00D67DC8">
      <w:pPr>
        <w:pStyle w:val="Paragraph"/>
      </w:pPr>
    </w:p>
    <w:p w14:paraId="4FA3C725" w14:textId="77777777" w:rsidR="001B113F" w:rsidRDefault="001B113F" w:rsidP="00D67DC8">
      <w:pPr>
        <w:pStyle w:val="Paragraph"/>
      </w:pPr>
    </w:p>
    <w:p w14:paraId="18155702" w14:textId="77777777" w:rsidR="001B113F" w:rsidRDefault="001B113F" w:rsidP="00D67DC8">
      <w:pPr>
        <w:pStyle w:val="Paragraph"/>
      </w:pPr>
    </w:p>
    <w:p w14:paraId="07A37C84" w14:textId="77777777" w:rsidR="00E60375" w:rsidRDefault="00E60375" w:rsidP="00D67DC8">
      <w:pPr>
        <w:pStyle w:val="Paragraph"/>
      </w:pPr>
    </w:p>
    <w:p w14:paraId="7CF7C56F" w14:textId="77777777" w:rsidR="00E60375" w:rsidRDefault="00E60375" w:rsidP="00D67DC8">
      <w:pPr>
        <w:pStyle w:val="Paragraph"/>
      </w:pPr>
    </w:p>
    <w:p w14:paraId="5EC0CCD3" w14:textId="77777777" w:rsidR="00E60375" w:rsidRDefault="00E60375" w:rsidP="00D67DC8">
      <w:pPr>
        <w:pStyle w:val="Paragraph"/>
      </w:pPr>
    </w:p>
    <w:p w14:paraId="048F11E3" w14:textId="77777777" w:rsidR="00E60375" w:rsidRDefault="00E60375" w:rsidP="00D67DC8">
      <w:pPr>
        <w:pStyle w:val="Paragraph"/>
      </w:pPr>
    </w:p>
    <w:p w14:paraId="4F540AC8" w14:textId="3BE3A868" w:rsidR="00E60375" w:rsidRDefault="00E60375" w:rsidP="00E60375">
      <w:pPr>
        <w:pStyle w:val="FigureCaption"/>
      </w:pPr>
      <w:r w:rsidRPr="00AF216D">
        <w:t>FIGURE 22: Brinjal plant results</w:t>
      </w:r>
    </w:p>
    <w:p w14:paraId="6BE49EF3" w14:textId="77777777" w:rsidR="002A3FA0" w:rsidRPr="002A3FA0" w:rsidRDefault="002A3FA0" w:rsidP="002A3FA0">
      <w:pPr>
        <w:pStyle w:val="Paragraph"/>
      </w:pPr>
    </w:p>
    <w:p w14:paraId="56722E26" w14:textId="77777777" w:rsidR="002A3FA0" w:rsidRDefault="002A3FA0" w:rsidP="002A3FA0">
      <w:pPr>
        <w:pStyle w:val="Paragraph"/>
        <w:rPr>
          <w:noProof/>
        </w:rPr>
      </w:pPr>
      <w:r>
        <w:rPr>
          <w:noProof/>
        </w:rPr>
        <w:t>The brinjal plant grows well in the temperature for the day from 21 to 26 degrees and in night from 15 to 17 degrees.When the moisture is around 65% to 80%, the plant growth is good. The best temperature for good yeild is 23 and moisture is about 65 to 70.</w:t>
      </w:r>
    </w:p>
    <w:p w14:paraId="246E5E48" w14:textId="59258EE7" w:rsidR="00B75D08" w:rsidRDefault="00B75D08" w:rsidP="00B75D08">
      <w:pPr>
        <w:pStyle w:val="Figure"/>
      </w:pPr>
      <w:r>
        <w:rPr>
          <w:noProof/>
        </w:rPr>
        <w:lastRenderedPageBreak/>
        <w:drawing>
          <wp:inline distT="0" distB="0" distL="0" distR="0" wp14:anchorId="10E829DC" wp14:editId="359A8CA7">
            <wp:extent cx="3013075" cy="1897380"/>
            <wp:effectExtent l="0" t="0" r="0" b="7620"/>
            <wp:docPr id="9948955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13075" cy="1897380"/>
                    </a:xfrm>
                    <a:prstGeom prst="rect">
                      <a:avLst/>
                    </a:prstGeom>
                    <a:noFill/>
                  </pic:spPr>
                </pic:pic>
              </a:graphicData>
            </a:graphic>
          </wp:inline>
        </w:drawing>
      </w:r>
    </w:p>
    <w:p w14:paraId="4FE4786C" w14:textId="77777777" w:rsidR="00B75D08" w:rsidRDefault="00B75D08" w:rsidP="00B75D08">
      <w:pPr>
        <w:pStyle w:val="FigureCaption"/>
      </w:pPr>
      <w:r w:rsidRPr="00AF216D">
        <w:t>FIGURE 23: Usage of model</w:t>
      </w:r>
    </w:p>
    <w:p w14:paraId="2E2E93A8" w14:textId="77777777" w:rsidR="00B75D08" w:rsidRPr="00B75D08" w:rsidRDefault="00B75D08" w:rsidP="00B75D08">
      <w:pPr>
        <w:pStyle w:val="Paragraph"/>
      </w:pPr>
    </w:p>
    <w:p w14:paraId="4A9336E9" w14:textId="77777777" w:rsidR="00B75D08" w:rsidRPr="00FB7715" w:rsidRDefault="00B75D08" w:rsidP="00B75D08">
      <w:pPr>
        <w:pStyle w:val="Paragraph"/>
      </w:pPr>
      <w:r>
        <w:t>The plants are tested for the temperature and moisture. When the moisture level is less than the threshold, the water will be provided automatically and the bord is detected using camera.</w:t>
      </w:r>
    </w:p>
    <w:p w14:paraId="6421433D" w14:textId="77777777" w:rsidR="00B75D08" w:rsidRDefault="00B75D08" w:rsidP="00611A15">
      <w:pPr>
        <w:pStyle w:val="Heading1"/>
      </w:pPr>
      <w:r w:rsidRPr="001B098B">
        <w:t>CONCLUSION</w:t>
      </w:r>
    </w:p>
    <w:p w14:paraId="5B959C71" w14:textId="77777777" w:rsidR="00611A15" w:rsidRDefault="00611A15" w:rsidP="00611A15">
      <w:pPr>
        <w:pStyle w:val="Paragraph"/>
      </w:pPr>
      <w:r w:rsidRPr="009D1C93">
        <w:t xml:space="preserve">The Raspberry Pi and IoT-driven automated indoor plant monitoring system efficiently tackles challenges posed by busy schedules in plant care. Through the automation of monitoring via moisture and DHT11 sensors, alongside a camera, the system enables remote observation and data transmission using </w:t>
      </w:r>
      <w:proofErr w:type="spellStart"/>
      <w:r w:rsidRPr="009D1C93">
        <w:t>PushBullet</w:t>
      </w:r>
      <w:proofErr w:type="spellEnd"/>
      <w:r w:rsidRPr="009D1C93">
        <w:t xml:space="preserve">. This technological advancement not only supports organic vegetable cultivation and improves home aesthetics but also eliminates the necessity for 'plant sitters' during absences. The </w:t>
      </w:r>
      <w:r>
        <w:t xml:space="preserve">work </w:t>
      </w:r>
      <w:r w:rsidRPr="009D1C93">
        <w:t>highlights the harmonious integration of technology and gardening, providing a practical and efficient solution for modern lifestyles, with potential for further technical enhancements in the future.</w:t>
      </w:r>
    </w:p>
    <w:p w14:paraId="5205AA3C" w14:textId="77777777" w:rsidR="00611A15" w:rsidRDefault="00611A15" w:rsidP="00611A15">
      <w:pPr>
        <w:pStyle w:val="Heading1"/>
      </w:pPr>
      <w:r w:rsidRPr="009D1C93">
        <w:t>FUTURE SCOPE</w:t>
      </w:r>
    </w:p>
    <w:p w14:paraId="070DF207" w14:textId="77777777" w:rsidR="00611A15" w:rsidRDefault="00611A15" w:rsidP="006278F6">
      <w:pPr>
        <w:pStyle w:val="Paragraph"/>
      </w:pPr>
      <w:r w:rsidRPr="009D1C93">
        <w:t xml:space="preserve">The future scope of the automated indoor gardening system includes integrating disease detection features utilizing specialized sensors and image recognition technology. Machine learning algorithms will analyze data patterns, enabling accurate disease diagnosis for timely intervention and automated responses. The system's capabilities will be enhanced through a comprehensive database and integration with external plant health resources, facilitating identification and management of various plant diseases. This expansion strengthens the system's role in plant care and contributes to building a more resilient and informed gardening community. </w:t>
      </w:r>
      <w:r>
        <w:t>Our</w:t>
      </w:r>
      <w:r w:rsidRPr="009D1C93">
        <w:t xml:space="preserve"> </w:t>
      </w:r>
      <w:r>
        <w:t>work’s</w:t>
      </w:r>
      <w:r w:rsidRPr="009D1C93">
        <w:t xml:space="preserve"> potential extends to broader applications, offering assistance in agricultural settings, ultimately benefiting farmers by streamlining tasks and reducing labor requirements.</w:t>
      </w:r>
    </w:p>
    <w:p w14:paraId="74D4F45E" w14:textId="6DC5E733" w:rsidR="00613B4D" w:rsidRPr="00847032" w:rsidRDefault="0016385D" w:rsidP="00847032">
      <w:pPr>
        <w:pStyle w:val="Heading1"/>
        <w:rPr>
          <w:rFonts w:asciiTheme="majorBidi" w:hAnsiTheme="majorBidi" w:cstheme="majorBidi"/>
          <w:b w:val="0"/>
          <w:caps w:val="0"/>
          <w:sz w:val="20"/>
        </w:rPr>
      </w:pPr>
      <w:r w:rsidRPr="00075EA6">
        <w:rPr>
          <w:rFonts w:asciiTheme="majorBidi" w:hAnsiTheme="majorBidi" w:cstheme="majorBidi"/>
        </w:rPr>
        <w:t>References</w:t>
      </w:r>
    </w:p>
    <w:p w14:paraId="758D62E5" w14:textId="56388E52" w:rsidR="003A61B1" w:rsidRPr="00075EA6" w:rsidRDefault="00733C26" w:rsidP="00AE7500">
      <w:pPr>
        <w:pStyle w:val="Reference"/>
      </w:pPr>
      <w:proofErr w:type="spellStart"/>
      <w:r w:rsidRPr="00B80A2C">
        <w:t>Zuraida</w:t>
      </w:r>
      <w:proofErr w:type="spellEnd"/>
      <w:r w:rsidRPr="00B80A2C">
        <w:t xml:space="preserve"> Muhammad, Muhammad Azri Asyraf Mohd Hafez, Nor Adni Mat Leh, Zakiah Mohd Yusoff and </w:t>
      </w:r>
      <w:proofErr w:type="spellStart"/>
      <w:r w:rsidRPr="00B80A2C">
        <w:t>Shabinar</w:t>
      </w:r>
      <w:proofErr w:type="spellEnd"/>
      <w:r w:rsidRPr="00B80A2C">
        <w:t xml:space="preserve"> Abd Hamid, </w:t>
      </w:r>
      <w:hyperlink r:id="rId39" w:history="1">
        <w:r w:rsidRPr="00AF06B5">
          <w:rPr>
            <w:rStyle w:val="Hyperlink"/>
            <w:i/>
            <w:iCs/>
          </w:rPr>
          <w:t>Smart Agriculture Using Internet Of Things with Raspberry Pi</w:t>
        </w:r>
      </w:hyperlink>
      <w:r w:rsidRPr="00B80A2C">
        <w:t xml:space="preserve"> 10</w:t>
      </w:r>
      <w:r w:rsidRPr="00B80A2C">
        <w:rPr>
          <w:vertAlign w:val="superscript"/>
        </w:rPr>
        <w:t>th</w:t>
      </w:r>
      <w:r w:rsidRPr="00B80A2C">
        <w:t xml:space="preserve"> IEEE International Conference on Control System, Computing and Engineering (ICCSCE2020) pp. 85-90, August. 2020.</w:t>
      </w:r>
    </w:p>
    <w:p w14:paraId="4C17DEBB" w14:textId="0558B7D7" w:rsidR="003A61B1" w:rsidRPr="00075EA6" w:rsidRDefault="007477E0" w:rsidP="00AE7500">
      <w:pPr>
        <w:pStyle w:val="Reference"/>
      </w:pPr>
      <w:r w:rsidRPr="00B80A2C">
        <w:t xml:space="preserve">Ms. Yogeshwari Barhate, Mr. Rupesh Borse, Ms. Neha Adkar and Mr. Gaurav Bagul, </w:t>
      </w:r>
      <w:hyperlink r:id="rId40" w:history="1">
        <w:r w:rsidRPr="00AF06B5">
          <w:rPr>
            <w:rStyle w:val="Hyperlink"/>
            <w:i/>
            <w:iCs/>
          </w:rPr>
          <w:t>Plant Watering and Monitoring System Using IOT and Cloud Computing</w:t>
        </w:r>
      </w:hyperlink>
      <w:r w:rsidR="00AF06B5">
        <w:t xml:space="preserve"> </w:t>
      </w:r>
      <w:r w:rsidRPr="00B80A2C">
        <w:t>International Journal of Scientific Development and Research vol. 5, pp. 157-162, April. 2020.</w:t>
      </w:r>
    </w:p>
    <w:p w14:paraId="4AC8895E" w14:textId="0FCEF579" w:rsidR="003A61B1" w:rsidRPr="00075EA6" w:rsidRDefault="007477E0" w:rsidP="00AE7500">
      <w:pPr>
        <w:pStyle w:val="Reference"/>
      </w:pPr>
      <w:proofErr w:type="spellStart"/>
      <w:r w:rsidRPr="00B80A2C">
        <w:t>Selvamuthukumaran</w:t>
      </w:r>
      <w:proofErr w:type="spellEnd"/>
      <w:r w:rsidRPr="00B80A2C">
        <w:t xml:space="preserve"> N, Evangeline Sneha J, </w:t>
      </w:r>
      <w:proofErr w:type="spellStart"/>
      <w:r w:rsidRPr="00B80A2C">
        <w:t>Thriambika</w:t>
      </w:r>
      <w:proofErr w:type="spellEnd"/>
      <w:r w:rsidRPr="00B80A2C">
        <w:t xml:space="preserve"> K B and Vishali Babu B, </w:t>
      </w:r>
      <w:hyperlink r:id="rId41" w:history="1">
        <w:r w:rsidRPr="00AF06B5">
          <w:rPr>
            <w:rStyle w:val="Hyperlink"/>
            <w:i/>
            <w:iCs/>
          </w:rPr>
          <w:t>Intelligent Animal Detection System Using IOT and Deep Learning</w:t>
        </w:r>
      </w:hyperlink>
      <w:r w:rsidR="00AF06B5">
        <w:t xml:space="preserve"> </w:t>
      </w:r>
      <w:r w:rsidRPr="00B80A2C">
        <w:t>International Research Journal of Modernization in Engineering Technology and Science, vol. 3, pp. 2433-2438, April. 2021.</w:t>
      </w:r>
    </w:p>
    <w:p w14:paraId="0A4AC866" w14:textId="07E6B6A8" w:rsidR="003A61B1" w:rsidRDefault="007477E0" w:rsidP="00AE7500">
      <w:pPr>
        <w:pStyle w:val="Reference"/>
      </w:pPr>
      <w:r w:rsidRPr="00B80A2C">
        <w:t xml:space="preserve">Yogesh </w:t>
      </w:r>
      <w:proofErr w:type="spellStart"/>
      <w:r w:rsidRPr="00B80A2C">
        <w:t>kumar</w:t>
      </w:r>
      <w:proofErr w:type="spellEnd"/>
      <w:r w:rsidRPr="00B80A2C">
        <w:t xml:space="preserve"> Jayam, Venkatesh Tunuguntla, Sreehari J B, S Harinarayanan, </w:t>
      </w:r>
      <w:hyperlink r:id="rId42" w:history="1">
        <w:r w:rsidRPr="00AF06B5">
          <w:rPr>
            <w:rStyle w:val="Hyperlink"/>
            <w:i/>
            <w:iCs/>
          </w:rPr>
          <w:t>Smart Plant Monitoring System Using IOT</w:t>
        </w:r>
      </w:hyperlink>
      <w:r w:rsidR="00AF06B5">
        <w:t xml:space="preserve"> </w:t>
      </w:r>
      <w:r w:rsidRPr="00B80A2C">
        <w:t>Fourth International Conference on Trends in Electronics and Informatics (ICOEI 2020</w:t>
      </w:r>
      <w:r>
        <w:t xml:space="preserve">), </w:t>
      </w:r>
      <w:r w:rsidRPr="00B80A2C">
        <w:t>pp. 271-277, July. 2020</w:t>
      </w:r>
      <w:r>
        <w:t>.</w:t>
      </w:r>
    </w:p>
    <w:p w14:paraId="13AD7905" w14:textId="68D0DC77" w:rsidR="00826919" w:rsidRDefault="00BF5940" w:rsidP="00AE7500">
      <w:pPr>
        <w:pStyle w:val="Reference"/>
      </w:pPr>
      <w:r>
        <w:t>G</w:t>
      </w:r>
      <w:r w:rsidR="00FA1ECC">
        <w:t xml:space="preserve">aurav Patil, Akash Patil, </w:t>
      </w:r>
      <w:r w:rsidR="006B5038">
        <w:t xml:space="preserve">Shashank </w:t>
      </w:r>
      <w:proofErr w:type="spellStart"/>
      <w:r w:rsidR="006B5038">
        <w:t>Pathmudi</w:t>
      </w:r>
      <w:proofErr w:type="spellEnd"/>
      <w:r w:rsidR="006B5038">
        <w:t>,</w:t>
      </w:r>
      <w:r w:rsidR="00AF06B5">
        <w:t xml:space="preserve"> </w:t>
      </w:r>
      <w:hyperlink r:id="rId43" w:history="1">
        <w:r w:rsidR="006B5038" w:rsidRPr="00AF06B5">
          <w:rPr>
            <w:rStyle w:val="Hyperlink"/>
            <w:i/>
            <w:iCs/>
          </w:rPr>
          <w:t>Plant Monitoring System</w:t>
        </w:r>
      </w:hyperlink>
      <w:r w:rsidR="00AF06B5">
        <w:t xml:space="preserve"> I</w:t>
      </w:r>
      <w:r w:rsidR="00A25B9A">
        <w:t>nternational Journal of En</w:t>
      </w:r>
      <w:r w:rsidR="00BF52C9">
        <w:t xml:space="preserve">gineering Research </w:t>
      </w:r>
      <w:r w:rsidR="0090074F">
        <w:t>&amp; Technology (IJERT)</w:t>
      </w:r>
      <w:r w:rsidR="0078728C">
        <w:t>,</w:t>
      </w:r>
      <w:r w:rsidR="00745905">
        <w:t xml:space="preserve"> vol.10</w:t>
      </w:r>
      <w:r w:rsidR="006307CB">
        <w:t>,</w:t>
      </w:r>
      <w:r w:rsidR="0078728C">
        <w:t xml:space="preserve"> pp.</w:t>
      </w:r>
      <w:r w:rsidR="00745905">
        <w:t xml:space="preserve"> 1-4, </w:t>
      </w:r>
      <w:r w:rsidR="006307CB">
        <w:t>September 2021.</w:t>
      </w:r>
    </w:p>
    <w:p w14:paraId="4F8F814F" w14:textId="0C742FC4" w:rsidR="00CF7B40" w:rsidRPr="00075EA6" w:rsidRDefault="000056E2" w:rsidP="00AE7500">
      <w:pPr>
        <w:pStyle w:val="Reference"/>
      </w:pPr>
      <w:proofErr w:type="spellStart"/>
      <w:r w:rsidRPr="000056E2">
        <w:lastRenderedPageBreak/>
        <w:t>Prof.Ms.P.V.Dudhe</w:t>
      </w:r>
      <w:proofErr w:type="spellEnd"/>
      <w:r w:rsidRPr="000056E2">
        <w:t xml:space="preserve">, </w:t>
      </w:r>
      <w:proofErr w:type="spellStart"/>
      <w:r w:rsidRPr="000056E2">
        <w:t>Prof.Ms.N.V.Kadam</w:t>
      </w:r>
      <w:proofErr w:type="spellEnd"/>
      <w:r w:rsidRPr="000056E2">
        <w:t xml:space="preserve">, Prof. R. M. </w:t>
      </w:r>
      <w:proofErr w:type="spellStart"/>
      <w:r w:rsidRPr="000056E2">
        <w:t>Hushangabade</w:t>
      </w:r>
      <w:proofErr w:type="spellEnd"/>
      <w:r w:rsidRPr="000056E2">
        <w:t>, Prof. M. S. Deshmukh</w:t>
      </w:r>
      <w:r w:rsidR="00441F9D">
        <w:t>,</w:t>
      </w:r>
      <w:r w:rsidR="00F426D7">
        <w:t xml:space="preserve"> </w:t>
      </w:r>
      <w:hyperlink r:id="rId44" w:history="1">
        <w:r w:rsidR="00F426D7" w:rsidRPr="00AF06B5">
          <w:rPr>
            <w:rStyle w:val="Hyperlink"/>
            <w:i/>
            <w:iCs/>
          </w:rPr>
          <w:t>Internet of</w:t>
        </w:r>
        <w:r w:rsidR="00A70BC0" w:rsidRPr="00AF06B5">
          <w:rPr>
            <w:rStyle w:val="Hyperlink"/>
            <w:i/>
            <w:iCs/>
          </w:rPr>
          <w:t xml:space="preserve"> Things</w:t>
        </w:r>
        <w:r w:rsidR="00A46F50" w:rsidRPr="00AF06B5">
          <w:rPr>
            <w:rStyle w:val="Hyperlink"/>
            <w:i/>
            <w:iCs/>
          </w:rPr>
          <w:t xml:space="preserve"> (IOT): An </w:t>
        </w:r>
        <w:r w:rsidR="001329AE" w:rsidRPr="00AF06B5">
          <w:rPr>
            <w:rStyle w:val="Hyperlink"/>
            <w:i/>
            <w:iCs/>
          </w:rPr>
          <w:t>Overview and it’s Applications</w:t>
        </w:r>
      </w:hyperlink>
      <w:r w:rsidR="00AF06B5">
        <w:t xml:space="preserve"> I</w:t>
      </w:r>
      <w:r w:rsidR="00E42508" w:rsidRPr="00E42508">
        <w:t>nternational Conference on Energy, Communication, Data Analytics and Soft Computing (ICECDS-2017)</w:t>
      </w:r>
      <w:r w:rsidR="00103EDF">
        <w:t xml:space="preserve">, pp. 2650-2653, </w:t>
      </w:r>
      <w:r w:rsidR="00BB7C1A">
        <w:t>2017.</w:t>
      </w:r>
    </w:p>
    <w:p w14:paraId="71F69E15" w14:textId="50F52B30" w:rsidR="003A61B1" w:rsidRPr="00075EA6" w:rsidRDefault="007477E0" w:rsidP="00AE7500">
      <w:pPr>
        <w:pStyle w:val="Reference"/>
      </w:pPr>
      <w:r w:rsidRPr="00B80A2C">
        <w:t xml:space="preserve">R </w:t>
      </w:r>
      <w:proofErr w:type="spellStart"/>
      <w:r w:rsidRPr="00B80A2C">
        <w:t>Lathesparan</w:t>
      </w:r>
      <w:proofErr w:type="spellEnd"/>
      <w:r w:rsidRPr="00B80A2C">
        <w:t xml:space="preserve">, A </w:t>
      </w:r>
      <w:proofErr w:type="spellStart"/>
      <w:r w:rsidRPr="00B80A2C">
        <w:t>Shranjah</w:t>
      </w:r>
      <w:proofErr w:type="spellEnd"/>
      <w:r w:rsidRPr="00B80A2C">
        <w:t xml:space="preserve">, R Thushanth, S </w:t>
      </w:r>
      <w:proofErr w:type="spellStart"/>
      <w:r w:rsidRPr="00B80A2C">
        <w:t>Kenurshan</w:t>
      </w:r>
      <w:proofErr w:type="spellEnd"/>
      <w:r w:rsidRPr="00B80A2C">
        <w:t xml:space="preserve">, MNM </w:t>
      </w:r>
      <w:proofErr w:type="spellStart"/>
      <w:r w:rsidRPr="00B80A2C">
        <w:t>Nifras</w:t>
      </w:r>
      <w:proofErr w:type="spellEnd"/>
      <w:r w:rsidRPr="00B80A2C">
        <w:t xml:space="preserve"> and WU </w:t>
      </w:r>
      <w:proofErr w:type="spellStart"/>
      <w:r w:rsidRPr="00B80A2C">
        <w:t>Wickramaarachi</w:t>
      </w:r>
      <w:proofErr w:type="spellEnd"/>
      <w:r w:rsidRPr="00B80A2C">
        <w:t xml:space="preserve">, </w:t>
      </w:r>
      <w:hyperlink r:id="rId45" w:history="1">
        <w:r w:rsidRPr="00AF06B5">
          <w:rPr>
            <w:rStyle w:val="Hyperlink"/>
            <w:i/>
            <w:iCs/>
          </w:rPr>
          <w:t>Real-time Animal Detection and Prevention System for Crop Fields</w:t>
        </w:r>
      </w:hyperlink>
      <w:r w:rsidRPr="00B80A2C">
        <w:t>, 13</w:t>
      </w:r>
      <w:r w:rsidRPr="00B80A2C">
        <w:rPr>
          <w:vertAlign w:val="superscript"/>
        </w:rPr>
        <w:t>th</w:t>
      </w:r>
      <w:r w:rsidRPr="00B80A2C">
        <w:t xml:space="preserve"> </w:t>
      </w:r>
      <w:proofErr w:type="spellStart"/>
      <w:r w:rsidRPr="00B80A2C">
        <w:t>Internationl</w:t>
      </w:r>
      <w:proofErr w:type="spellEnd"/>
      <w:r w:rsidRPr="00B80A2C">
        <w:t xml:space="preserve"> Research Conference General Sir John Kotelawala </w:t>
      </w:r>
      <w:proofErr w:type="spellStart"/>
      <w:r w:rsidRPr="00B80A2C">
        <w:t>Defence</w:t>
      </w:r>
      <w:proofErr w:type="spellEnd"/>
      <w:r w:rsidRPr="00B80A2C">
        <w:t xml:space="preserve"> University, pp. 70-78, June 2021.</w:t>
      </w:r>
    </w:p>
    <w:p w14:paraId="447191FD" w14:textId="12F143F1" w:rsidR="007477E0" w:rsidRDefault="007477E0" w:rsidP="007477E0">
      <w:pPr>
        <w:pStyle w:val="Reference"/>
      </w:pPr>
      <w:r w:rsidRPr="00B80A2C">
        <w:t xml:space="preserve">Y. Manoj, T. Sai Naveen Kumar, </w:t>
      </w:r>
      <w:proofErr w:type="spellStart"/>
      <w:r w:rsidRPr="00B80A2C">
        <w:t>Sk</w:t>
      </w:r>
      <w:proofErr w:type="spellEnd"/>
      <w:r w:rsidRPr="00B80A2C">
        <w:t xml:space="preserve"> Adeeb Jainab, T. Sailaja and A. </w:t>
      </w:r>
      <w:proofErr w:type="spellStart"/>
      <w:r w:rsidRPr="00B80A2C">
        <w:t>Anasuyamma</w:t>
      </w:r>
      <w:proofErr w:type="spellEnd"/>
      <w:r w:rsidRPr="00B80A2C">
        <w:t xml:space="preserve">, </w:t>
      </w:r>
      <w:hyperlink r:id="rId46" w:history="1">
        <w:r w:rsidRPr="00AF06B5">
          <w:rPr>
            <w:rStyle w:val="Hyperlink"/>
            <w:i/>
            <w:iCs/>
          </w:rPr>
          <w:t>Greenhouse Monitoring Using Raspberry Pi</w:t>
        </w:r>
      </w:hyperlink>
      <w:r w:rsidRPr="00B80A2C">
        <w:t>, International Journal of Creative Research Thoughts, vol. 11, pp. 429-433, May 2023.</w:t>
      </w:r>
    </w:p>
    <w:p w14:paraId="7E66DEF7" w14:textId="6F876F02" w:rsidR="00676C1C" w:rsidRDefault="00676C1C" w:rsidP="007477E0">
      <w:pPr>
        <w:pStyle w:val="Reference"/>
      </w:pPr>
      <w:r>
        <w:t>Sachin Kumar,</w:t>
      </w:r>
      <w:r w:rsidR="00A319C0">
        <w:t xml:space="preserve"> </w:t>
      </w:r>
      <w:proofErr w:type="spellStart"/>
      <w:r w:rsidR="00A319C0">
        <w:t>Pryag</w:t>
      </w:r>
      <w:proofErr w:type="spellEnd"/>
      <w:r w:rsidR="00A319C0">
        <w:t xml:space="preserve"> Tiwari, Mikhail </w:t>
      </w:r>
      <w:proofErr w:type="spellStart"/>
      <w:r w:rsidR="00A319C0">
        <w:t>Zymbler</w:t>
      </w:r>
      <w:proofErr w:type="spellEnd"/>
      <w:r w:rsidR="00A319C0">
        <w:t xml:space="preserve">, </w:t>
      </w:r>
      <w:hyperlink r:id="rId47" w:history="1">
        <w:r w:rsidR="0052517E" w:rsidRPr="00AF06B5">
          <w:rPr>
            <w:rStyle w:val="Hyperlink"/>
            <w:i/>
            <w:iCs/>
          </w:rPr>
          <w:t>Internet of Things is a revolutionary approach for future technology enhancement: a review</w:t>
        </w:r>
      </w:hyperlink>
      <w:r w:rsidR="0052517E">
        <w:t xml:space="preserve">, </w:t>
      </w:r>
      <w:r w:rsidR="00804F5B">
        <w:t>Springer Open</w:t>
      </w:r>
      <w:r w:rsidR="00E250EE">
        <w:t xml:space="preserve">, pp. </w:t>
      </w:r>
      <w:r w:rsidR="00311B8C">
        <w:t>1-21, 2019.</w:t>
      </w:r>
    </w:p>
    <w:p w14:paraId="50EF434E" w14:textId="3AC817BA" w:rsidR="009061B0" w:rsidRDefault="009061B0" w:rsidP="007477E0">
      <w:pPr>
        <w:pStyle w:val="Reference"/>
      </w:pPr>
      <w:r>
        <w:t xml:space="preserve">Zainab H. Ali, </w:t>
      </w:r>
      <w:r w:rsidR="00DD056F">
        <w:t xml:space="preserve">Hesham A. Ali, Mahmoud M. Badawy, </w:t>
      </w:r>
      <w:hyperlink r:id="rId48" w:history="1">
        <w:r w:rsidR="00FD7827" w:rsidRPr="00AF06B5">
          <w:rPr>
            <w:rStyle w:val="Hyperlink"/>
            <w:i/>
            <w:iCs/>
          </w:rPr>
          <w:t xml:space="preserve">Internet of Things (IoT): Definitions, Challenges and </w:t>
        </w:r>
        <w:r w:rsidR="00601414" w:rsidRPr="00AF06B5">
          <w:rPr>
            <w:rStyle w:val="Hyperlink"/>
            <w:i/>
            <w:iCs/>
          </w:rPr>
          <w:t>Recent Research Directions</w:t>
        </w:r>
      </w:hyperlink>
      <w:r w:rsidR="00601414">
        <w:t xml:space="preserve">, </w:t>
      </w:r>
      <w:r w:rsidR="00601414">
        <w:rPr>
          <w:rFonts w:ascii="Times" w:hAnsi="Times" w:cs="Times"/>
          <w:sz w:val="21"/>
          <w:szCs w:val="21"/>
          <w:shd w:val="clear" w:color="auto" w:fill="FFFFFF"/>
        </w:rPr>
        <w:t xml:space="preserve">International Journal of Computer Applications, </w:t>
      </w:r>
      <w:r w:rsidR="002425B9">
        <w:rPr>
          <w:rFonts w:ascii="Times" w:hAnsi="Times" w:cs="Times"/>
          <w:sz w:val="21"/>
          <w:szCs w:val="21"/>
          <w:shd w:val="clear" w:color="auto" w:fill="FFFFFF"/>
        </w:rPr>
        <w:t xml:space="preserve">vol. 128-No 1, pp. </w:t>
      </w:r>
      <w:r w:rsidR="00644347">
        <w:t>37</w:t>
      </w:r>
      <w:r w:rsidR="00644347" w:rsidRPr="00B80A2C">
        <w:t>-4</w:t>
      </w:r>
      <w:r w:rsidR="00644347">
        <w:t>7</w:t>
      </w:r>
      <w:r w:rsidR="00BC5D07">
        <w:t>, October 2021.</w:t>
      </w:r>
    </w:p>
    <w:p w14:paraId="0541C0A4" w14:textId="6D7ABCCC" w:rsidR="006550B0" w:rsidRDefault="006550B0" w:rsidP="007477E0">
      <w:pPr>
        <w:pStyle w:val="Reference"/>
      </w:pPr>
      <w:proofErr w:type="spellStart"/>
      <w:r w:rsidRPr="006550B0">
        <w:t>Radouan</w:t>
      </w:r>
      <w:proofErr w:type="spellEnd"/>
      <w:r w:rsidRPr="006550B0">
        <w:t xml:space="preserve"> </w:t>
      </w:r>
      <w:proofErr w:type="spellStart"/>
      <w:r w:rsidRPr="006550B0">
        <w:t>Ait</w:t>
      </w:r>
      <w:proofErr w:type="spellEnd"/>
      <w:r w:rsidRPr="006550B0">
        <w:t xml:space="preserve"> Mouha</w:t>
      </w:r>
      <w:r>
        <w:t xml:space="preserve">, </w:t>
      </w:r>
      <w:hyperlink r:id="rId49" w:history="1">
        <w:r w:rsidR="00745873" w:rsidRPr="00AF06B5">
          <w:rPr>
            <w:rStyle w:val="Hyperlink"/>
            <w:i/>
            <w:iCs/>
          </w:rPr>
          <w:t>Internet of Things (IoT)</w:t>
        </w:r>
      </w:hyperlink>
      <w:r w:rsidR="00745873">
        <w:t xml:space="preserve">, </w:t>
      </w:r>
      <w:r w:rsidR="00386915" w:rsidRPr="00386915">
        <w:t>Journal of Data Analysis and Information Processing</w:t>
      </w:r>
      <w:r w:rsidR="00386915">
        <w:t>,</w:t>
      </w:r>
      <w:r w:rsidR="002E1357">
        <w:t xml:space="preserve"> </w:t>
      </w:r>
      <w:r w:rsidR="004E63E7">
        <w:t>pp. 77-101</w:t>
      </w:r>
      <w:r w:rsidR="00A070B5">
        <w:t>, April 2021.</w:t>
      </w:r>
    </w:p>
    <w:p w14:paraId="1E5D8B43" w14:textId="103DEBC8" w:rsidR="005314B4" w:rsidRPr="00B80A2C" w:rsidRDefault="00DF14FB" w:rsidP="007477E0">
      <w:pPr>
        <w:pStyle w:val="Reference"/>
      </w:pPr>
      <w:proofErr w:type="spellStart"/>
      <w:r>
        <w:t>Muthumanickam</w:t>
      </w:r>
      <w:proofErr w:type="spellEnd"/>
      <w:r>
        <w:t xml:space="preserve"> </w:t>
      </w:r>
      <w:proofErr w:type="spellStart"/>
      <w:r>
        <w:t>Dhanaraju</w:t>
      </w:r>
      <w:proofErr w:type="spellEnd"/>
      <w:r>
        <w:t>, Poongodi Chenni</w:t>
      </w:r>
      <w:r w:rsidR="00B65633">
        <w:t xml:space="preserve">appan, </w:t>
      </w:r>
      <w:proofErr w:type="spellStart"/>
      <w:r w:rsidR="00B65633">
        <w:t>Kumaraperumal</w:t>
      </w:r>
      <w:proofErr w:type="spellEnd"/>
      <w:r w:rsidR="00B65633">
        <w:t xml:space="preserve"> Ramalingam, </w:t>
      </w:r>
      <w:proofErr w:type="spellStart"/>
      <w:r w:rsidR="00B65633">
        <w:t>Sellaperumal</w:t>
      </w:r>
      <w:proofErr w:type="spellEnd"/>
      <w:r w:rsidR="00B65633">
        <w:t xml:space="preserve"> </w:t>
      </w:r>
      <w:proofErr w:type="spellStart"/>
      <w:r w:rsidR="00B65633">
        <w:t>Pazhanivelan</w:t>
      </w:r>
      <w:proofErr w:type="spellEnd"/>
      <w:r w:rsidR="008704EE">
        <w:t xml:space="preserve"> and Raghunath </w:t>
      </w:r>
      <w:proofErr w:type="spellStart"/>
      <w:r w:rsidR="008704EE">
        <w:t>kaliaperumal</w:t>
      </w:r>
      <w:proofErr w:type="spellEnd"/>
      <w:r w:rsidR="000A14B9">
        <w:t xml:space="preserve">, </w:t>
      </w:r>
      <w:hyperlink r:id="rId50" w:history="1">
        <w:r w:rsidR="000A14B9" w:rsidRPr="00AF06B5">
          <w:rPr>
            <w:rStyle w:val="Hyperlink"/>
            <w:i/>
            <w:iCs/>
          </w:rPr>
          <w:t>Smart Farming: Internet of Things (IoT)-Based Sustainable Agriculture</w:t>
        </w:r>
      </w:hyperlink>
      <w:r w:rsidR="00D85C20">
        <w:t xml:space="preserve">, </w:t>
      </w:r>
      <w:r w:rsidR="000E0CC9">
        <w:t>MPDI</w:t>
      </w:r>
      <w:proofErr w:type="gramStart"/>
      <w:r w:rsidR="000E0CC9">
        <w:t xml:space="preserve">, </w:t>
      </w:r>
      <w:r w:rsidR="007B354F">
        <w:t>,</w:t>
      </w:r>
      <w:proofErr w:type="gramEnd"/>
      <w:r w:rsidR="007B354F">
        <w:t xml:space="preserve"> October 2022.</w:t>
      </w:r>
    </w:p>
    <w:p w14:paraId="1D1B9234" w14:textId="20E75E1B" w:rsidR="002B5648" w:rsidRPr="007477E0" w:rsidRDefault="00000000" w:rsidP="00780FF5">
      <w:pPr>
        <w:pStyle w:val="Reference"/>
        <w:rPr>
          <w:rStyle w:val="Hyperlink"/>
          <w:color w:val="auto"/>
          <w:u w:val="none"/>
        </w:rPr>
      </w:pPr>
      <w:hyperlink r:id="rId51" w:history="1">
        <w:r w:rsidR="007477E0" w:rsidRPr="002355F4">
          <w:rPr>
            <w:rStyle w:val="Hyperlink"/>
          </w:rPr>
          <w:t>https://projects.raspberrypi.org/en/projects/raspberry-pi-getting-started</w:t>
        </w:r>
      </w:hyperlink>
    </w:p>
    <w:p w14:paraId="34EC2F50" w14:textId="07C5D597" w:rsidR="007477E0" w:rsidRPr="007477E0" w:rsidRDefault="00000000" w:rsidP="00780FF5">
      <w:pPr>
        <w:pStyle w:val="Reference"/>
        <w:rPr>
          <w:rStyle w:val="Hyperlink"/>
          <w:color w:val="auto"/>
          <w:u w:val="none"/>
        </w:rPr>
      </w:pPr>
      <w:hyperlink r:id="rId52" w:history="1">
        <w:r w:rsidR="007477E0" w:rsidRPr="009D16F0">
          <w:rPr>
            <w:rStyle w:val="Hyperlink"/>
          </w:rPr>
          <w:t>https://components101.com/sensors/dht11-temperature-sensor</w:t>
        </w:r>
      </w:hyperlink>
    </w:p>
    <w:p w14:paraId="26FE25D3" w14:textId="77777777" w:rsidR="007477E0" w:rsidRDefault="00000000" w:rsidP="007477E0">
      <w:pPr>
        <w:pStyle w:val="Reference"/>
      </w:pPr>
      <w:hyperlink r:id="rId53" w:history="1">
        <w:r w:rsidR="007477E0" w:rsidRPr="000E4036">
          <w:rPr>
            <w:rStyle w:val="Hyperlink"/>
          </w:rPr>
          <w:t>https://medium.com/technology-hits/simplified-raspberry-pi-plant-watering-system-942099e4e2cd</w:t>
        </w:r>
      </w:hyperlink>
    </w:p>
    <w:p w14:paraId="6CD10CDD" w14:textId="7D47FBCE" w:rsidR="007477E0" w:rsidRPr="000A2FE4" w:rsidRDefault="00000000" w:rsidP="00780FF5">
      <w:pPr>
        <w:pStyle w:val="Reference"/>
        <w:rPr>
          <w:rStyle w:val="Hyperlink"/>
          <w:color w:val="auto"/>
          <w:u w:val="none"/>
        </w:rPr>
      </w:pPr>
      <w:hyperlink r:id="rId54" w:history="1">
        <w:r w:rsidR="000A2FE4" w:rsidRPr="00AA2C14">
          <w:rPr>
            <w:rStyle w:val="Hyperlink"/>
          </w:rPr>
          <w:t>https://www.elprocus.com/soil-moisture-sensor-working-and-applications/</w:t>
        </w:r>
      </w:hyperlink>
    </w:p>
    <w:p w14:paraId="225D98ED" w14:textId="79DB62BE" w:rsidR="000A2FE4" w:rsidRPr="000A2FE4" w:rsidRDefault="00000000" w:rsidP="00780FF5">
      <w:pPr>
        <w:pStyle w:val="Reference"/>
        <w:rPr>
          <w:rStyle w:val="Hyperlink"/>
          <w:color w:val="auto"/>
          <w:u w:val="none"/>
        </w:rPr>
      </w:pPr>
      <w:hyperlink r:id="rId55" w:history="1">
        <w:r w:rsidR="000A2FE4" w:rsidRPr="00AA2C14">
          <w:rPr>
            <w:rStyle w:val="Hyperlink"/>
          </w:rPr>
          <w:t>https://www.instructables.com/Object-Detection-on-Raspberry-Pi/</w:t>
        </w:r>
      </w:hyperlink>
    </w:p>
    <w:p w14:paraId="28DA683E" w14:textId="77777777" w:rsidR="000A2FE4" w:rsidRDefault="00000000" w:rsidP="000A2FE4">
      <w:pPr>
        <w:pStyle w:val="Reference"/>
      </w:pPr>
      <w:hyperlink r:id="rId56" w:history="1">
        <w:r w:rsidR="000A2FE4" w:rsidRPr="00AA2C14">
          <w:rPr>
            <w:rStyle w:val="Hyperlink"/>
          </w:rPr>
          <w:t>https://robu.in/how-to-connect-relay-to-raspberry-pi-3/</w:t>
        </w:r>
      </w:hyperlink>
    </w:p>
    <w:p w14:paraId="6C27A788" w14:textId="77777777" w:rsidR="000A2FE4" w:rsidRDefault="00000000" w:rsidP="000A2FE4">
      <w:pPr>
        <w:pStyle w:val="Reference"/>
      </w:pPr>
      <w:hyperlink r:id="rId57" w:history="1">
        <w:r w:rsidR="000A2FE4" w:rsidRPr="00AA2C14">
          <w:rPr>
            <w:rStyle w:val="Hyperlink"/>
          </w:rPr>
          <w:t>https://www.digikey.com/en/maker/tutorials/2021/how-to-control-servo-motors-with-a-raspberry-pi</w:t>
        </w:r>
      </w:hyperlink>
    </w:p>
    <w:p w14:paraId="0C871C6D" w14:textId="0E3055F7" w:rsidR="00BC5D07" w:rsidRPr="006E4474" w:rsidRDefault="00000000" w:rsidP="005314B4">
      <w:pPr>
        <w:pStyle w:val="Reference"/>
      </w:pPr>
      <w:hyperlink r:id="rId58" w:history="1">
        <w:r w:rsidR="000A2FE4" w:rsidRPr="00AA2C14">
          <w:rPr>
            <w:rStyle w:val="Hyperlink"/>
          </w:rPr>
          <w:t>https://raspberrypi-guide.github.io/electronics/using-usb-webcams</w:t>
        </w:r>
      </w:hyperlink>
    </w:p>
    <w:sectPr w:rsidR="00BC5D07" w:rsidRPr="006E4474" w:rsidSect="00CE7951">
      <w:pgSz w:w="12240" w:h="15840"/>
      <w:pgMar w:top="1440" w:right="1440" w:bottom="1440" w:left="144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31C51"/>
    <w:multiLevelType w:val="hybridMultilevel"/>
    <w:tmpl w:val="097C1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EF4291"/>
    <w:multiLevelType w:val="multilevel"/>
    <w:tmpl w:val="F82C5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DF2E96"/>
    <w:multiLevelType w:val="hybridMultilevel"/>
    <w:tmpl w:val="4DCACC84"/>
    <w:lvl w:ilvl="0" w:tplc="0008B0C4">
      <w:start w:val="1"/>
      <w:numFmt w:val="decimal"/>
      <w:lvlText w:val="%1-"/>
      <w:lvlJc w:val="left"/>
      <w:pPr>
        <w:ind w:left="644" w:hanging="360"/>
      </w:pPr>
      <w:rPr>
        <w:rFonts w:hint="default"/>
        <w:b/>
        <w:i w:val="0"/>
        <w:u w:val="single"/>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1D365ED0"/>
    <w:multiLevelType w:val="singleLevel"/>
    <w:tmpl w:val="ECD0A5A6"/>
    <w:name w:val="AIPTables"/>
    <w:lvl w:ilvl="0">
      <w:start w:val="1"/>
      <w:numFmt w:val="decimal"/>
      <w:lvlText w:val="%1"/>
      <w:lvlJc w:val="left"/>
      <w:pPr>
        <w:tabs>
          <w:tab w:val="num" w:pos="3240"/>
        </w:tabs>
        <w:ind w:left="3240" w:hanging="360"/>
      </w:pPr>
    </w:lvl>
  </w:abstractNum>
  <w:abstractNum w:abstractNumId="4" w15:restartNumberingAfterBreak="0">
    <w:nsid w:val="29845F6D"/>
    <w:multiLevelType w:val="hybridMultilevel"/>
    <w:tmpl w:val="5AE0C1F6"/>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5" w15:restartNumberingAfterBreak="0">
    <w:nsid w:val="34404A95"/>
    <w:multiLevelType w:val="hybridMultilevel"/>
    <w:tmpl w:val="92CE8186"/>
    <w:lvl w:ilvl="0" w:tplc="72661724">
      <w:start w:val="1"/>
      <w:numFmt w:val="bullet"/>
      <w:pStyle w:val="Paragraphbulleted"/>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 w15:restartNumberingAfterBreak="0">
    <w:nsid w:val="39AB2696"/>
    <w:multiLevelType w:val="hybridMultilevel"/>
    <w:tmpl w:val="8F02AA48"/>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7" w15:restartNumberingAfterBreak="0">
    <w:nsid w:val="3A756C1A"/>
    <w:multiLevelType w:val="hybridMultilevel"/>
    <w:tmpl w:val="201C2230"/>
    <w:lvl w:ilvl="0" w:tplc="08090001">
      <w:start w:val="1"/>
      <w:numFmt w:val="bullet"/>
      <w:lvlText w:val=""/>
      <w:lvlJc w:val="left"/>
      <w:pPr>
        <w:ind w:left="1050" w:hanging="360"/>
      </w:pPr>
      <w:rPr>
        <w:rFonts w:ascii="Symbol" w:hAnsi="Symbol" w:hint="default"/>
      </w:rPr>
    </w:lvl>
    <w:lvl w:ilvl="1" w:tplc="08090003" w:tentative="1">
      <w:start w:val="1"/>
      <w:numFmt w:val="bullet"/>
      <w:lvlText w:val="o"/>
      <w:lvlJc w:val="left"/>
      <w:pPr>
        <w:ind w:left="1770" w:hanging="360"/>
      </w:pPr>
      <w:rPr>
        <w:rFonts w:ascii="Courier New" w:hAnsi="Courier New" w:cs="Courier New" w:hint="default"/>
      </w:rPr>
    </w:lvl>
    <w:lvl w:ilvl="2" w:tplc="08090005" w:tentative="1">
      <w:start w:val="1"/>
      <w:numFmt w:val="bullet"/>
      <w:lvlText w:val=""/>
      <w:lvlJc w:val="left"/>
      <w:pPr>
        <w:ind w:left="2490" w:hanging="360"/>
      </w:pPr>
      <w:rPr>
        <w:rFonts w:ascii="Wingdings" w:hAnsi="Wingdings" w:hint="default"/>
      </w:rPr>
    </w:lvl>
    <w:lvl w:ilvl="3" w:tplc="08090001" w:tentative="1">
      <w:start w:val="1"/>
      <w:numFmt w:val="bullet"/>
      <w:lvlText w:val=""/>
      <w:lvlJc w:val="left"/>
      <w:pPr>
        <w:ind w:left="3210" w:hanging="360"/>
      </w:pPr>
      <w:rPr>
        <w:rFonts w:ascii="Symbol" w:hAnsi="Symbol" w:hint="default"/>
      </w:rPr>
    </w:lvl>
    <w:lvl w:ilvl="4" w:tplc="08090003" w:tentative="1">
      <w:start w:val="1"/>
      <w:numFmt w:val="bullet"/>
      <w:lvlText w:val="o"/>
      <w:lvlJc w:val="left"/>
      <w:pPr>
        <w:ind w:left="3930" w:hanging="360"/>
      </w:pPr>
      <w:rPr>
        <w:rFonts w:ascii="Courier New" w:hAnsi="Courier New" w:cs="Courier New" w:hint="default"/>
      </w:rPr>
    </w:lvl>
    <w:lvl w:ilvl="5" w:tplc="08090005" w:tentative="1">
      <w:start w:val="1"/>
      <w:numFmt w:val="bullet"/>
      <w:lvlText w:val=""/>
      <w:lvlJc w:val="left"/>
      <w:pPr>
        <w:ind w:left="4650" w:hanging="360"/>
      </w:pPr>
      <w:rPr>
        <w:rFonts w:ascii="Wingdings" w:hAnsi="Wingdings" w:hint="default"/>
      </w:rPr>
    </w:lvl>
    <w:lvl w:ilvl="6" w:tplc="08090001" w:tentative="1">
      <w:start w:val="1"/>
      <w:numFmt w:val="bullet"/>
      <w:lvlText w:val=""/>
      <w:lvlJc w:val="left"/>
      <w:pPr>
        <w:ind w:left="5370" w:hanging="360"/>
      </w:pPr>
      <w:rPr>
        <w:rFonts w:ascii="Symbol" w:hAnsi="Symbol" w:hint="default"/>
      </w:rPr>
    </w:lvl>
    <w:lvl w:ilvl="7" w:tplc="08090003" w:tentative="1">
      <w:start w:val="1"/>
      <w:numFmt w:val="bullet"/>
      <w:lvlText w:val="o"/>
      <w:lvlJc w:val="left"/>
      <w:pPr>
        <w:ind w:left="6090" w:hanging="360"/>
      </w:pPr>
      <w:rPr>
        <w:rFonts w:ascii="Courier New" w:hAnsi="Courier New" w:cs="Courier New" w:hint="default"/>
      </w:rPr>
    </w:lvl>
    <w:lvl w:ilvl="8" w:tplc="08090005" w:tentative="1">
      <w:start w:val="1"/>
      <w:numFmt w:val="bullet"/>
      <w:lvlText w:val=""/>
      <w:lvlJc w:val="left"/>
      <w:pPr>
        <w:ind w:left="6810" w:hanging="360"/>
      </w:pPr>
      <w:rPr>
        <w:rFonts w:ascii="Wingdings" w:hAnsi="Wingdings" w:hint="default"/>
      </w:rPr>
    </w:lvl>
  </w:abstractNum>
  <w:abstractNum w:abstractNumId="8" w15:restartNumberingAfterBreak="0">
    <w:nsid w:val="3AA17CE3"/>
    <w:multiLevelType w:val="hybridMultilevel"/>
    <w:tmpl w:val="4A342D44"/>
    <w:lvl w:ilvl="0" w:tplc="EBD030B2">
      <w:start w:val="1"/>
      <w:numFmt w:val="decimal"/>
      <w:pStyle w:val="Reference"/>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E1C6FEE"/>
    <w:multiLevelType w:val="hybridMultilevel"/>
    <w:tmpl w:val="BC72DB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7467158"/>
    <w:multiLevelType w:val="hybridMultilevel"/>
    <w:tmpl w:val="2A1CDC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7C9507E"/>
    <w:multiLevelType w:val="hybridMultilevel"/>
    <w:tmpl w:val="74D8EBE6"/>
    <w:lvl w:ilvl="0" w:tplc="D458AF60">
      <w:start w:val="1"/>
      <w:numFmt w:val="decimal"/>
      <w:lvlText w:val="%1."/>
      <w:lvlJc w:val="left"/>
      <w:pPr>
        <w:ind w:left="64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2" w15:restartNumberingAfterBreak="0">
    <w:nsid w:val="6D360ED3"/>
    <w:multiLevelType w:val="hybridMultilevel"/>
    <w:tmpl w:val="FC62D1E8"/>
    <w:lvl w:ilvl="0" w:tplc="D1007884">
      <w:numFmt w:val="decimal"/>
      <w:lvlText w:val="%1"/>
      <w:lvlJc w:val="left"/>
      <w:pPr>
        <w:ind w:left="2820" w:hanging="360"/>
      </w:pPr>
      <w:rPr>
        <w:rFonts w:hint="default"/>
      </w:rPr>
    </w:lvl>
    <w:lvl w:ilvl="1" w:tplc="40090019" w:tentative="1">
      <w:start w:val="1"/>
      <w:numFmt w:val="lowerLetter"/>
      <w:lvlText w:val="%2."/>
      <w:lvlJc w:val="left"/>
      <w:pPr>
        <w:ind w:left="3540" w:hanging="360"/>
      </w:pPr>
    </w:lvl>
    <w:lvl w:ilvl="2" w:tplc="4009001B" w:tentative="1">
      <w:start w:val="1"/>
      <w:numFmt w:val="lowerRoman"/>
      <w:lvlText w:val="%3."/>
      <w:lvlJc w:val="right"/>
      <w:pPr>
        <w:ind w:left="4260" w:hanging="180"/>
      </w:pPr>
    </w:lvl>
    <w:lvl w:ilvl="3" w:tplc="4009000F" w:tentative="1">
      <w:start w:val="1"/>
      <w:numFmt w:val="decimal"/>
      <w:lvlText w:val="%4."/>
      <w:lvlJc w:val="left"/>
      <w:pPr>
        <w:ind w:left="4980" w:hanging="360"/>
      </w:pPr>
    </w:lvl>
    <w:lvl w:ilvl="4" w:tplc="40090019" w:tentative="1">
      <w:start w:val="1"/>
      <w:numFmt w:val="lowerLetter"/>
      <w:lvlText w:val="%5."/>
      <w:lvlJc w:val="left"/>
      <w:pPr>
        <w:ind w:left="5700" w:hanging="360"/>
      </w:pPr>
    </w:lvl>
    <w:lvl w:ilvl="5" w:tplc="4009001B" w:tentative="1">
      <w:start w:val="1"/>
      <w:numFmt w:val="lowerRoman"/>
      <w:lvlText w:val="%6."/>
      <w:lvlJc w:val="right"/>
      <w:pPr>
        <w:ind w:left="6420" w:hanging="180"/>
      </w:pPr>
    </w:lvl>
    <w:lvl w:ilvl="6" w:tplc="4009000F" w:tentative="1">
      <w:start w:val="1"/>
      <w:numFmt w:val="decimal"/>
      <w:lvlText w:val="%7."/>
      <w:lvlJc w:val="left"/>
      <w:pPr>
        <w:ind w:left="7140" w:hanging="360"/>
      </w:pPr>
    </w:lvl>
    <w:lvl w:ilvl="7" w:tplc="40090019" w:tentative="1">
      <w:start w:val="1"/>
      <w:numFmt w:val="lowerLetter"/>
      <w:lvlText w:val="%8."/>
      <w:lvlJc w:val="left"/>
      <w:pPr>
        <w:ind w:left="7860" w:hanging="360"/>
      </w:pPr>
    </w:lvl>
    <w:lvl w:ilvl="8" w:tplc="4009001B" w:tentative="1">
      <w:start w:val="1"/>
      <w:numFmt w:val="lowerRoman"/>
      <w:lvlText w:val="%9."/>
      <w:lvlJc w:val="right"/>
      <w:pPr>
        <w:ind w:left="8580" w:hanging="180"/>
      </w:pPr>
    </w:lvl>
  </w:abstractNum>
  <w:abstractNum w:abstractNumId="13" w15:restartNumberingAfterBreak="0">
    <w:nsid w:val="74721692"/>
    <w:multiLevelType w:val="hybridMultilevel"/>
    <w:tmpl w:val="8BC68E6C"/>
    <w:lvl w:ilvl="0" w:tplc="9C5CFD96">
      <w:start w:val="1"/>
      <w:numFmt w:val="decimal"/>
      <w:pStyle w:val="Paragraphnumbered"/>
      <w:lvlText w:val="%1."/>
      <w:lvlJc w:val="left"/>
      <w:pPr>
        <w:ind w:left="644" w:hanging="360"/>
      </w:pPr>
      <w:rPr>
        <w:rFonts w:hint="default"/>
      </w:rPr>
    </w:lvl>
    <w:lvl w:ilvl="1" w:tplc="EDD6ACA2">
      <w:numFmt w:val="decimal"/>
      <w:lvlText w:val=""/>
      <w:lvlJc w:val="left"/>
    </w:lvl>
    <w:lvl w:ilvl="2" w:tplc="328A694E">
      <w:numFmt w:val="decimal"/>
      <w:lvlText w:val=""/>
      <w:lvlJc w:val="left"/>
    </w:lvl>
    <w:lvl w:ilvl="3" w:tplc="32009542">
      <w:numFmt w:val="decimal"/>
      <w:lvlText w:val=""/>
      <w:lvlJc w:val="left"/>
    </w:lvl>
    <w:lvl w:ilvl="4" w:tplc="8070CBEA">
      <w:numFmt w:val="decimal"/>
      <w:lvlText w:val=""/>
      <w:lvlJc w:val="left"/>
    </w:lvl>
    <w:lvl w:ilvl="5" w:tplc="655855F4">
      <w:numFmt w:val="decimal"/>
      <w:lvlText w:val=""/>
      <w:lvlJc w:val="left"/>
    </w:lvl>
    <w:lvl w:ilvl="6" w:tplc="E64817F0">
      <w:numFmt w:val="decimal"/>
      <w:lvlText w:val=""/>
      <w:lvlJc w:val="left"/>
    </w:lvl>
    <w:lvl w:ilvl="7" w:tplc="959282D4">
      <w:numFmt w:val="decimal"/>
      <w:lvlText w:val=""/>
      <w:lvlJc w:val="left"/>
    </w:lvl>
    <w:lvl w:ilvl="8" w:tplc="6DF0E860">
      <w:numFmt w:val="decimal"/>
      <w:lvlText w:val=""/>
      <w:lvlJc w:val="left"/>
    </w:lvl>
  </w:abstractNum>
  <w:abstractNum w:abstractNumId="14" w15:restartNumberingAfterBreak="0">
    <w:nsid w:val="765903BB"/>
    <w:multiLevelType w:val="multilevel"/>
    <w:tmpl w:val="9BBC2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72E6F57"/>
    <w:multiLevelType w:val="hybridMultilevel"/>
    <w:tmpl w:val="6972D792"/>
    <w:lvl w:ilvl="0" w:tplc="10A26694">
      <w:start w:val="1"/>
      <w:numFmt w:val="bullet"/>
      <w:lvlText w:val=""/>
      <w:lvlJc w:val="left"/>
      <w:pPr>
        <w:tabs>
          <w:tab w:val="num" w:pos="720"/>
        </w:tabs>
        <w:ind w:left="720" w:hanging="360"/>
      </w:pPr>
      <w:rPr>
        <w:rFonts w:ascii="Symbol" w:hAnsi="Symbol" w:hint="default"/>
        <w:sz w:val="20"/>
      </w:rPr>
    </w:lvl>
    <w:lvl w:ilvl="1" w:tplc="9C6E8F36" w:tentative="1">
      <w:start w:val="1"/>
      <w:numFmt w:val="bullet"/>
      <w:lvlText w:val="o"/>
      <w:lvlJc w:val="left"/>
      <w:pPr>
        <w:tabs>
          <w:tab w:val="num" w:pos="1440"/>
        </w:tabs>
        <w:ind w:left="1440" w:hanging="360"/>
      </w:pPr>
      <w:rPr>
        <w:rFonts w:ascii="Courier New" w:hAnsi="Courier New" w:hint="default"/>
        <w:sz w:val="20"/>
      </w:rPr>
    </w:lvl>
    <w:lvl w:ilvl="2" w:tplc="99AE47CC" w:tentative="1">
      <w:start w:val="1"/>
      <w:numFmt w:val="bullet"/>
      <w:lvlText w:val=""/>
      <w:lvlJc w:val="left"/>
      <w:pPr>
        <w:tabs>
          <w:tab w:val="num" w:pos="2160"/>
        </w:tabs>
        <w:ind w:left="2160" w:hanging="360"/>
      </w:pPr>
      <w:rPr>
        <w:rFonts w:ascii="Wingdings" w:hAnsi="Wingdings" w:hint="default"/>
        <w:sz w:val="20"/>
      </w:rPr>
    </w:lvl>
    <w:lvl w:ilvl="3" w:tplc="DC901BFC" w:tentative="1">
      <w:start w:val="1"/>
      <w:numFmt w:val="bullet"/>
      <w:lvlText w:val=""/>
      <w:lvlJc w:val="left"/>
      <w:pPr>
        <w:tabs>
          <w:tab w:val="num" w:pos="2880"/>
        </w:tabs>
        <w:ind w:left="2880" w:hanging="360"/>
      </w:pPr>
      <w:rPr>
        <w:rFonts w:ascii="Wingdings" w:hAnsi="Wingdings" w:hint="default"/>
        <w:sz w:val="20"/>
      </w:rPr>
    </w:lvl>
    <w:lvl w:ilvl="4" w:tplc="E22EC48C" w:tentative="1">
      <w:start w:val="1"/>
      <w:numFmt w:val="bullet"/>
      <w:lvlText w:val=""/>
      <w:lvlJc w:val="left"/>
      <w:pPr>
        <w:tabs>
          <w:tab w:val="num" w:pos="3600"/>
        </w:tabs>
        <w:ind w:left="3600" w:hanging="360"/>
      </w:pPr>
      <w:rPr>
        <w:rFonts w:ascii="Wingdings" w:hAnsi="Wingdings" w:hint="default"/>
        <w:sz w:val="20"/>
      </w:rPr>
    </w:lvl>
    <w:lvl w:ilvl="5" w:tplc="A462C292" w:tentative="1">
      <w:start w:val="1"/>
      <w:numFmt w:val="bullet"/>
      <w:lvlText w:val=""/>
      <w:lvlJc w:val="left"/>
      <w:pPr>
        <w:tabs>
          <w:tab w:val="num" w:pos="4320"/>
        </w:tabs>
        <w:ind w:left="4320" w:hanging="360"/>
      </w:pPr>
      <w:rPr>
        <w:rFonts w:ascii="Wingdings" w:hAnsi="Wingdings" w:hint="default"/>
        <w:sz w:val="20"/>
      </w:rPr>
    </w:lvl>
    <w:lvl w:ilvl="6" w:tplc="D1DC61E0" w:tentative="1">
      <w:start w:val="1"/>
      <w:numFmt w:val="bullet"/>
      <w:lvlText w:val=""/>
      <w:lvlJc w:val="left"/>
      <w:pPr>
        <w:tabs>
          <w:tab w:val="num" w:pos="5040"/>
        </w:tabs>
        <w:ind w:left="5040" w:hanging="360"/>
      </w:pPr>
      <w:rPr>
        <w:rFonts w:ascii="Wingdings" w:hAnsi="Wingdings" w:hint="default"/>
        <w:sz w:val="20"/>
      </w:rPr>
    </w:lvl>
    <w:lvl w:ilvl="7" w:tplc="5AB06E28" w:tentative="1">
      <w:start w:val="1"/>
      <w:numFmt w:val="bullet"/>
      <w:lvlText w:val=""/>
      <w:lvlJc w:val="left"/>
      <w:pPr>
        <w:tabs>
          <w:tab w:val="num" w:pos="5760"/>
        </w:tabs>
        <w:ind w:left="5760" w:hanging="360"/>
      </w:pPr>
      <w:rPr>
        <w:rFonts w:ascii="Wingdings" w:hAnsi="Wingdings" w:hint="default"/>
        <w:sz w:val="20"/>
      </w:rPr>
    </w:lvl>
    <w:lvl w:ilvl="8" w:tplc="95CE6B50"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A97E4A"/>
    <w:multiLevelType w:val="hybridMultilevel"/>
    <w:tmpl w:val="21562CB0"/>
    <w:name w:val="/#"/>
    <w:lvl w:ilvl="0" w:tplc="78107624">
      <w:start w:val="1"/>
      <w:numFmt w:val="decimal"/>
      <w:lvlText w:val="%1"/>
      <w:lvlJc w:val="left"/>
      <w:pPr>
        <w:tabs>
          <w:tab w:val="num" w:pos="360"/>
        </w:tabs>
        <w:ind w:left="0" w:firstLine="0"/>
      </w:pPr>
    </w:lvl>
    <w:lvl w:ilvl="1" w:tplc="C5946878">
      <w:start w:val="1"/>
      <w:numFmt w:val="lowerLetter"/>
      <w:lvlText w:val="%2)"/>
      <w:lvlJc w:val="left"/>
      <w:pPr>
        <w:tabs>
          <w:tab w:val="num" w:pos="0"/>
        </w:tabs>
        <w:ind w:left="0" w:firstLine="0"/>
      </w:pPr>
    </w:lvl>
    <w:lvl w:ilvl="2" w:tplc="205E2ACA">
      <w:start w:val="1"/>
      <w:numFmt w:val="lowerRoman"/>
      <w:lvlText w:val="%3)"/>
      <w:lvlJc w:val="left"/>
      <w:pPr>
        <w:tabs>
          <w:tab w:val="num" w:pos="0"/>
        </w:tabs>
        <w:ind w:left="0" w:firstLine="0"/>
      </w:pPr>
    </w:lvl>
    <w:lvl w:ilvl="3" w:tplc="D2E63DBE">
      <w:start w:val="1"/>
      <w:numFmt w:val="decimal"/>
      <w:lvlText w:val="%4"/>
      <w:lvlJc w:val="left"/>
      <w:pPr>
        <w:tabs>
          <w:tab w:val="num" w:pos="360"/>
        </w:tabs>
        <w:ind w:left="0" w:firstLine="0"/>
      </w:pPr>
    </w:lvl>
    <w:lvl w:ilvl="4" w:tplc="04DA94CA">
      <w:start w:val="1"/>
      <w:numFmt w:val="lowerLetter"/>
      <w:lvlText w:val="(%5)"/>
      <w:lvlJc w:val="left"/>
      <w:pPr>
        <w:tabs>
          <w:tab w:val="num" w:pos="0"/>
        </w:tabs>
        <w:ind w:left="0" w:firstLine="0"/>
      </w:pPr>
    </w:lvl>
    <w:lvl w:ilvl="5" w:tplc="94BC9244">
      <w:start w:val="1"/>
      <w:numFmt w:val="lowerRoman"/>
      <w:lvlText w:val="(%6)"/>
      <w:lvlJc w:val="left"/>
      <w:pPr>
        <w:tabs>
          <w:tab w:val="num" w:pos="0"/>
        </w:tabs>
        <w:ind w:left="0" w:firstLine="0"/>
      </w:pPr>
    </w:lvl>
    <w:lvl w:ilvl="6" w:tplc="CE0887C2">
      <w:start w:val="1"/>
      <w:numFmt w:val="decimal"/>
      <w:lvlText w:val="%7."/>
      <w:lvlJc w:val="left"/>
      <w:pPr>
        <w:tabs>
          <w:tab w:val="num" w:pos="0"/>
        </w:tabs>
        <w:ind w:left="0" w:firstLine="0"/>
      </w:pPr>
    </w:lvl>
    <w:lvl w:ilvl="7" w:tplc="7DB4F44C">
      <w:start w:val="1"/>
      <w:numFmt w:val="lowerLetter"/>
      <w:lvlText w:val="%8."/>
      <w:lvlJc w:val="left"/>
      <w:pPr>
        <w:tabs>
          <w:tab w:val="num" w:pos="0"/>
        </w:tabs>
        <w:ind w:left="0" w:firstLine="0"/>
      </w:pPr>
    </w:lvl>
    <w:lvl w:ilvl="8" w:tplc="B8E6F2A4">
      <w:start w:val="1"/>
      <w:numFmt w:val="lowerRoman"/>
      <w:lvlText w:val="%9."/>
      <w:lvlJc w:val="left"/>
      <w:pPr>
        <w:tabs>
          <w:tab w:val="num" w:pos="0"/>
        </w:tabs>
        <w:ind w:left="0" w:firstLine="0"/>
      </w:pPr>
    </w:lvl>
  </w:abstractNum>
  <w:num w:numId="1" w16cid:durableId="1925844975">
    <w:abstractNumId w:val="16"/>
  </w:num>
  <w:num w:numId="2" w16cid:durableId="1623537524">
    <w:abstractNumId w:val="3"/>
  </w:num>
  <w:num w:numId="3" w16cid:durableId="333149680">
    <w:abstractNumId w:val="13"/>
  </w:num>
  <w:num w:numId="4" w16cid:durableId="1958750756">
    <w:abstractNumId w:val="7"/>
  </w:num>
  <w:num w:numId="5" w16cid:durableId="1466237890">
    <w:abstractNumId w:val="11"/>
  </w:num>
  <w:num w:numId="6" w16cid:durableId="846751398">
    <w:abstractNumId w:val="4"/>
  </w:num>
  <w:num w:numId="7" w16cid:durableId="982584711">
    <w:abstractNumId w:val="6"/>
  </w:num>
  <w:num w:numId="8" w16cid:durableId="247734440">
    <w:abstractNumId w:val="1"/>
  </w:num>
  <w:num w:numId="9" w16cid:durableId="1514879319">
    <w:abstractNumId w:val="15"/>
  </w:num>
  <w:num w:numId="10" w16cid:durableId="1383210328">
    <w:abstractNumId w:val="9"/>
  </w:num>
  <w:num w:numId="11" w16cid:durableId="1513061117">
    <w:abstractNumId w:val="14"/>
  </w:num>
  <w:num w:numId="12" w16cid:durableId="958226418">
    <w:abstractNumId w:val="10"/>
  </w:num>
  <w:num w:numId="13" w16cid:durableId="771170886">
    <w:abstractNumId w:val="5"/>
  </w:num>
  <w:num w:numId="14" w16cid:durableId="1315187322">
    <w:abstractNumId w:val="15"/>
  </w:num>
  <w:num w:numId="15" w16cid:durableId="1726029251">
    <w:abstractNumId w:val="8"/>
  </w:num>
  <w:num w:numId="16" w16cid:durableId="1685588258">
    <w:abstractNumId w:val="5"/>
  </w:num>
  <w:num w:numId="17" w16cid:durableId="1886479068">
    <w:abstractNumId w:val="5"/>
  </w:num>
  <w:num w:numId="18" w16cid:durableId="122507144">
    <w:abstractNumId w:val="5"/>
  </w:num>
  <w:num w:numId="19" w16cid:durableId="377123869">
    <w:abstractNumId w:val="5"/>
  </w:num>
  <w:num w:numId="20" w16cid:durableId="497497882">
    <w:abstractNumId w:val="5"/>
  </w:num>
  <w:num w:numId="21" w16cid:durableId="1717657651">
    <w:abstractNumId w:val="5"/>
  </w:num>
  <w:num w:numId="22" w16cid:durableId="311255422">
    <w:abstractNumId w:val="5"/>
  </w:num>
  <w:num w:numId="23" w16cid:durableId="85927171">
    <w:abstractNumId w:val="5"/>
  </w:num>
  <w:num w:numId="24" w16cid:durableId="1880437806">
    <w:abstractNumId w:val="5"/>
  </w:num>
  <w:num w:numId="25" w16cid:durableId="392965441">
    <w:abstractNumId w:val="5"/>
  </w:num>
  <w:num w:numId="26" w16cid:durableId="1947694933">
    <w:abstractNumId w:val="5"/>
  </w:num>
  <w:num w:numId="27" w16cid:durableId="296030027">
    <w:abstractNumId w:val="5"/>
  </w:num>
  <w:num w:numId="28" w16cid:durableId="136382022">
    <w:abstractNumId w:val="5"/>
  </w:num>
  <w:num w:numId="29" w16cid:durableId="1747334233">
    <w:abstractNumId w:val="11"/>
  </w:num>
  <w:num w:numId="30" w16cid:durableId="1575971747">
    <w:abstractNumId w:val="11"/>
  </w:num>
  <w:num w:numId="31" w16cid:durableId="1939214429">
    <w:abstractNumId w:val="11"/>
    <w:lvlOverride w:ilvl="0">
      <w:startOverride w:val="1"/>
    </w:lvlOverride>
  </w:num>
  <w:num w:numId="32" w16cid:durableId="1782339355">
    <w:abstractNumId w:val="11"/>
  </w:num>
  <w:num w:numId="33" w16cid:durableId="957906086">
    <w:abstractNumId w:val="11"/>
    <w:lvlOverride w:ilvl="0">
      <w:startOverride w:val="1"/>
    </w:lvlOverride>
  </w:num>
  <w:num w:numId="34" w16cid:durableId="1087652185">
    <w:abstractNumId w:val="11"/>
    <w:lvlOverride w:ilvl="0">
      <w:startOverride w:val="1"/>
    </w:lvlOverride>
  </w:num>
  <w:num w:numId="35" w16cid:durableId="1054889863">
    <w:abstractNumId w:val="13"/>
    <w:lvlOverride w:ilvl="0">
      <w:startOverride w:val="1"/>
    </w:lvlOverride>
  </w:num>
  <w:num w:numId="36" w16cid:durableId="1812165908">
    <w:abstractNumId w:val="13"/>
  </w:num>
  <w:num w:numId="37" w16cid:durableId="1903178079">
    <w:abstractNumId w:val="13"/>
    <w:lvlOverride w:ilvl="0">
      <w:startOverride w:val="1"/>
    </w:lvlOverride>
  </w:num>
  <w:num w:numId="38" w16cid:durableId="1316564979">
    <w:abstractNumId w:val="13"/>
  </w:num>
  <w:num w:numId="39" w16cid:durableId="874267395">
    <w:abstractNumId w:val="13"/>
    <w:lvlOverride w:ilvl="0">
      <w:startOverride w:val="1"/>
    </w:lvlOverride>
  </w:num>
  <w:num w:numId="40" w16cid:durableId="1368025285">
    <w:abstractNumId w:val="13"/>
    <w:lvlOverride w:ilvl="0">
      <w:startOverride w:val="1"/>
    </w:lvlOverride>
  </w:num>
  <w:num w:numId="41" w16cid:durableId="944078796">
    <w:abstractNumId w:val="13"/>
    <w:lvlOverride w:ilvl="0">
      <w:startOverride w:val="1"/>
    </w:lvlOverride>
  </w:num>
  <w:num w:numId="42" w16cid:durableId="996031766">
    <w:abstractNumId w:val="13"/>
  </w:num>
  <w:num w:numId="43" w16cid:durableId="1289776494">
    <w:abstractNumId w:val="13"/>
  </w:num>
  <w:num w:numId="44" w16cid:durableId="1653829719">
    <w:abstractNumId w:val="2"/>
  </w:num>
  <w:num w:numId="45" w16cid:durableId="1775442011">
    <w:abstractNumId w:val="0"/>
  </w:num>
  <w:num w:numId="46" w16cid:durableId="7237175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intPostScriptOverText/>
  <w:embedSystemFonts/>
  <w:proofState w:spelling="clean" w:grammar="clean"/>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B14"/>
    <w:rsid w:val="00003D7C"/>
    <w:rsid w:val="000056E2"/>
    <w:rsid w:val="00011C26"/>
    <w:rsid w:val="00014140"/>
    <w:rsid w:val="00020C0D"/>
    <w:rsid w:val="00027428"/>
    <w:rsid w:val="00031EC9"/>
    <w:rsid w:val="00057580"/>
    <w:rsid w:val="00066FED"/>
    <w:rsid w:val="00075EA6"/>
    <w:rsid w:val="0007709F"/>
    <w:rsid w:val="00080AEC"/>
    <w:rsid w:val="00086F62"/>
    <w:rsid w:val="00090674"/>
    <w:rsid w:val="0009320B"/>
    <w:rsid w:val="0009456B"/>
    <w:rsid w:val="00096AE0"/>
    <w:rsid w:val="000A14B9"/>
    <w:rsid w:val="000A2FE4"/>
    <w:rsid w:val="000B1B74"/>
    <w:rsid w:val="000B3A2D"/>
    <w:rsid w:val="000B49C0"/>
    <w:rsid w:val="000D6133"/>
    <w:rsid w:val="000E0CC9"/>
    <w:rsid w:val="000E382F"/>
    <w:rsid w:val="000E75CD"/>
    <w:rsid w:val="000F52F7"/>
    <w:rsid w:val="001036BA"/>
    <w:rsid w:val="00103EDF"/>
    <w:rsid w:val="001146DC"/>
    <w:rsid w:val="00114AB1"/>
    <w:rsid w:val="001230FF"/>
    <w:rsid w:val="00130BD7"/>
    <w:rsid w:val="0013128F"/>
    <w:rsid w:val="001329AE"/>
    <w:rsid w:val="00155B67"/>
    <w:rsid w:val="001562AF"/>
    <w:rsid w:val="00161A5B"/>
    <w:rsid w:val="0016385D"/>
    <w:rsid w:val="0016782F"/>
    <w:rsid w:val="00184F89"/>
    <w:rsid w:val="001937E9"/>
    <w:rsid w:val="001941A4"/>
    <w:rsid w:val="001964E5"/>
    <w:rsid w:val="001B113F"/>
    <w:rsid w:val="001B263B"/>
    <w:rsid w:val="001B476A"/>
    <w:rsid w:val="001C764F"/>
    <w:rsid w:val="001C7BB3"/>
    <w:rsid w:val="001D469C"/>
    <w:rsid w:val="0021312E"/>
    <w:rsid w:val="0021619E"/>
    <w:rsid w:val="0023171B"/>
    <w:rsid w:val="00236BFC"/>
    <w:rsid w:val="00237437"/>
    <w:rsid w:val="002410D7"/>
    <w:rsid w:val="002425B9"/>
    <w:rsid w:val="002502FD"/>
    <w:rsid w:val="00265512"/>
    <w:rsid w:val="0027003B"/>
    <w:rsid w:val="00274622"/>
    <w:rsid w:val="00285D24"/>
    <w:rsid w:val="00290390"/>
    <w:rsid w:val="002915D3"/>
    <w:rsid w:val="002924DB"/>
    <w:rsid w:val="002941DA"/>
    <w:rsid w:val="002A3FA0"/>
    <w:rsid w:val="002B179B"/>
    <w:rsid w:val="002B5648"/>
    <w:rsid w:val="002C01CF"/>
    <w:rsid w:val="002E1357"/>
    <w:rsid w:val="002E3C35"/>
    <w:rsid w:val="002E67AA"/>
    <w:rsid w:val="002F5298"/>
    <w:rsid w:val="00300846"/>
    <w:rsid w:val="00311B8C"/>
    <w:rsid w:val="003120EF"/>
    <w:rsid w:val="00325BA6"/>
    <w:rsid w:val="00326AE0"/>
    <w:rsid w:val="00337E4F"/>
    <w:rsid w:val="00340C36"/>
    <w:rsid w:val="00346A9D"/>
    <w:rsid w:val="00356253"/>
    <w:rsid w:val="00386915"/>
    <w:rsid w:val="0039376F"/>
    <w:rsid w:val="003A287B"/>
    <w:rsid w:val="003A5C85"/>
    <w:rsid w:val="003A61B1"/>
    <w:rsid w:val="003B0050"/>
    <w:rsid w:val="003C434B"/>
    <w:rsid w:val="003C5B40"/>
    <w:rsid w:val="003D06A0"/>
    <w:rsid w:val="003D6312"/>
    <w:rsid w:val="003E7C74"/>
    <w:rsid w:val="003F31C6"/>
    <w:rsid w:val="003F7489"/>
    <w:rsid w:val="004000E7"/>
    <w:rsid w:val="00400FF8"/>
    <w:rsid w:val="0040225B"/>
    <w:rsid w:val="00402DA2"/>
    <w:rsid w:val="00403678"/>
    <w:rsid w:val="00421728"/>
    <w:rsid w:val="00425AC2"/>
    <w:rsid w:val="00425BA8"/>
    <w:rsid w:val="0043199A"/>
    <w:rsid w:val="00440729"/>
    <w:rsid w:val="00441F9D"/>
    <w:rsid w:val="0044771F"/>
    <w:rsid w:val="004644BA"/>
    <w:rsid w:val="00466349"/>
    <w:rsid w:val="00475BC4"/>
    <w:rsid w:val="00477D02"/>
    <w:rsid w:val="00487E45"/>
    <w:rsid w:val="004B151D"/>
    <w:rsid w:val="004C7243"/>
    <w:rsid w:val="004D6799"/>
    <w:rsid w:val="004E21DE"/>
    <w:rsid w:val="004E3C57"/>
    <w:rsid w:val="004E3CB2"/>
    <w:rsid w:val="004E63E7"/>
    <w:rsid w:val="005117FF"/>
    <w:rsid w:val="0052517E"/>
    <w:rsid w:val="00525813"/>
    <w:rsid w:val="005314B4"/>
    <w:rsid w:val="0053513F"/>
    <w:rsid w:val="005728BE"/>
    <w:rsid w:val="00574405"/>
    <w:rsid w:val="005854B0"/>
    <w:rsid w:val="00593F3D"/>
    <w:rsid w:val="005A0E21"/>
    <w:rsid w:val="005A1A63"/>
    <w:rsid w:val="005B3A34"/>
    <w:rsid w:val="005B73BC"/>
    <w:rsid w:val="005D49AF"/>
    <w:rsid w:val="005E415C"/>
    <w:rsid w:val="005E71ED"/>
    <w:rsid w:val="005E7946"/>
    <w:rsid w:val="005F7475"/>
    <w:rsid w:val="00601414"/>
    <w:rsid w:val="00611299"/>
    <w:rsid w:val="00611A15"/>
    <w:rsid w:val="00612322"/>
    <w:rsid w:val="00613B4D"/>
    <w:rsid w:val="00616365"/>
    <w:rsid w:val="00616F3B"/>
    <w:rsid w:val="006249A7"/>
    <w:rsid w:val="006278F6"/>
    <w:rsid w:val="006307CB"/>
    <w:rsid w:val="0064225B"/>
    <w:rsid w:val="00644347"/>
    <w:rsid w:val="006550B0"/>
    <w:rsid w:val="00666FFB"/>
    <w:rsid w:val="006763F9"/>
    <w:rsid w:val="00676C1C"/>
    <w:rsid w:val="00691BEE"/>
    <w:rsid w:val="006949BC"/>
    <w:rsid w:val="006A15D6"/>
    <w:rsid w:val="006B5038"/>
    <w:rsid w:val="006D1229"/>
    <w:rsid w:val="006D372F"/>
    <w:rsid w:val="006D652E"/>
    <w:rsid w:val="006D7A18"/>
    <w:rsid w:val="006D7BB3"/>
    <w:rsid w:val="006E0615"/>
    <w:rsid w:val="006E4474"/>
    <w:rsid w:val="006E69A9"/>
    <w:rsid w:val="00701388"/>
    <w:rsid w:val="00705027"/>
    <w:rsid w:val="00723B7F"/>
    <w:rsid w:val="00725861"/>
    <w:rsid w:val="0073393A"/>
    <w:rsid w:val="00733C26"/>
    <w:rsid w:val="0073539D"/>
    <w:rsid w:val="00741F8E"/>
    <w:rsid w:val="00745873"/>
    <w:rsid w:val="00745905"/>
    <w:rsid w:val="007477E0"/>
    <w:rsid w:val="007564EF"/>
    <w:rsid w:val="00757324"/>
    <w:rsid w:val="00766101"/>
    <w:rsid w:val="0076784A"/>
    <w:rsid w:val="00767B8A"/>
    <w:rsid w:val="00775481"/>
    <w:rsid w:val="0078728C"/>
    <w:rsid w:val="0079005A"/>
    <w:rsid w:val="00790D54"/>
    <w:rsid w:val="00792028"/>
    <w:rsid w:val="007A233B"/>
    <w:rsid w:val="007A554E"/>
    <w:rsid w:val="007B354F"/>
    <w:rsid w:val="007B4863"/>
    <w:rsid w:val="007B5006"/>
    <w:rsid w:val="007C65E6"/>
    <w:rsid w:val="007D406B"/>
    <w:rsid w:val="007D4407"/>
    <w:rsid w:val="007E1CA3"/>
    <w:rsid w:val="0080473C"/>
    <w:rsid w:val="00804F5B"/>
    <w:rsid w:val="00812D62"/>
    <w:rsid w:val="00812F29"/>
    <w:rsid w:val="00821713"/>
    <w:rsid w:val="00826919"/>
    <w:rsid w:val="00827050"/>
    <w:rsid w:val="0083278B"/>
    <w:rsid w:val="00834538"/>
    <w:rsid w:val="00847032"/>
    <w:rsid w:val="00850E89"/>
    <w:rsid w:val="008704EE"/>
    <w:rsid w:val="00881B2E"/>
    <w:rsid w:val="00891D02"/>
    <w:rsid w:val="008930E4"/>
    <w:rsid w:val="00893821"/>
    <w:rsid w:val="008A083B"/>
    <w:rsid w:val="008A7B9C"/>
    <w:rsid w:val="008B39FA"/>
    <w:rsid w:val="008B4754"/>
    <w:rsid w:val="008C7AAE"/>
    <w:rsid w:val="008E6A7A"/>
    <w:rsid w:val="008F0B4A"/>
    <w:rsid w:val="008F1038"/>
    <w:rsid w:val="008F7046"/>
    <w:rsid w:val="009005FC"/>
    <w:rsid w:val="0090074F"/>
    <w:rsid w:val="009029EE"/>
    <w:rsid w:val="009061B0"/>
    <w:rsid w:val="0091365A"/>
    <w:rsid w:val="009222F9"/>
    <w:rsid w:val="00922E5A"/>
    <w:rsid w:val="00943315"/>
    <w:rsid w:val="00946C27"/>
    <w:rsid w:val="009A4F3D"/>
    <w:rsid w:val="009B696B"/>
    <w:rsid w:val="009B7671"/>
    <w:rsid w:val="009E5BA1"/>
    <w:rsid w:val="009F056E"/>
    <w:rsid w:val="00A05005"/>
    <w:rsid w:val="00A070B5"/>
    <w:rsid w:val="00A1578E"/>
    <w:rsid w:val="00A171F3"/>
    <w:rsid w:val="00A24F3D"/>
    <w:rsid w:val="00A25B9A"/>
    <w:rsid w:val="00A26DCD"/>
    <w:rsid w:val="00A314BB"/>
    <w:rsid w:val="00A319C0"/>
    <w:rsid w:val="00A32B7D"/>
    <w:rsid w:val="00A35F21"/>
    <w:rsid w:val="00A46F50"/>
    <w:rsid w:val="00A5596B"/>
    <w:rsid w:val="00A56803"/>
    <w:rsid w:val="00A646B3"/>
    <w:rsid w:val="00A6739B"/>
    <w:rsid w:val="00A70BC0"/>
    <w:rsid w:val="00A74FB6"/>
    <w:rsid w:val="00A90413"/>
    <w:rsid w:val="00A97CAE"/>
    <w:rsid w:val="00AA728C"/>
    <w:rsid w:val="00AA7C05"/>
    <w:rsid w:val="00AB0A9C"/>
    <w:rsid w:val="00AB7119"/>
    <w:rsid w:val="00AD18BC"/>
    <w:rsid w:val="00AD5855"/>
    <w:rsid w:val="00AE3B43"/>
    <w:rsid w:val="00AE7500"/>
    <w:rsid w:val="00AE7F87"/>
    <w:rsid w:val="00AF06B5"/>
    <w:rsid w:val="00AF3542"/>
    <w:rsid w:val="00AF5ABE"/>
    <w:rsid w:val="00B00415"/>
    <w:rsid w:val="00B03C2A"/>
    <w:rsid w:val="00B1000D"/>
    <w:rsid w:val="00B10134"/>
    <w:rsid w:val="00B11729"/>
    <w:rsid w:val="00B16BFE"/>
    <w:rsid w:val="00B25B8B"/>
    <w:rsid w:val="00B500E5"/>
    <w:rsid w:val="00B622F0"/>
    <w:rsid w:val="00B65633"/>
    <w:rsid w:val="00B67DF6"/>
    <w:rsid w:val="00B75D08"/>
    <w:rsid w:val="00BA3849"/>
    <w:rsid w:val="00BA39BB"/>
    <w:rsid w:val="00BA3B3D"/>
    <w:rsid w:val="00BA560A"/>
    <w:rsid w:val="00BB7C1A"/>
    <w:rsid w:val="00BB7EEA"/>
    <w:rsid w:val="00BC5D07"/>
    <w:rsid w:val="00BD1909"/>
    <w:rsid w:val="00BE5E16"/>
    <w:rsid w:val="00BE5FD1"/>
    <w:rsid w:val="00BF52C9"/>
    <w:rsid w:val="00BF5940"/>
    <w:rsid w:val="00C06E05"/>
    <w:rsid w:val="00C10962"/>
    <w:rsid w:val="00C10A24"/>
    <w:rsid w:val="00C14B14"/>
    <w:rsid w:val="00C17370"/>
    <w:rsid w:val="00C2054D"/>
    <w:rsid w:val="00C21534"/>
    <w:rsid w:val="00C252EB"/>
    <w:rsid w:val="00C26EC0"/>
    <w:rsid w:val="00C3100B"/>
    <w:rsid w:val="00C336E7"/>
    <w:rsid w:val="00C3702F"/>
    <w:rsid w:val="00C55DA7"/>
    <w:rsid w:val="00C56C77"/>
    <w:rsid w:val="00C778A4"/>
    <w:rsid w:val="00C84923"/>
    <w:rsid w:val="00CB7B3E"/>
    <w:rsid w:val="00CC739D"/>
    <w:rsid w:val="00CD4848"/>
    <w:rsid w:val="00CD4DE9"/>
    <w:rsid w:val="00CD6406"/>
    <w:rsid w:val="00CE7951"/>
    <w:rsid w:val="00CF7B40"/>
    <w:rsid w:val="00D04468"/>
    <w:rsid w:val="00D07592"/>
    <w:rsid w:val="00D25358"/>
    <w:rsid w:val="00D30640"/>
    <w:rsid w:val="00D36257"/>
    <w:rsid w:val="00D36533"/>
    <w:rsid w:val="00D4687E"/>
    <w:rsid w:val="00D53A12"/>
    <w:rsid w:val="00D56A5F"/>
    <w:rsid w:val="00D67DC8"/>
    <w:rsid w:val="00D85C20"/>
    <w:rsid w:val="00D87E2A"/>
    <w:rsid w:val="00DB0C43"/>
    <w:rsid w:val="00DB3062"/>
    <w:rsid w:val="00DC1800"/>
    <w:rsid w:val="00DC1A89"/>
    <w:rsid w:val="00DD056F"/>
    <w:rsid w:val="00DE3354"/>
    <w:rsid w:val="00DF10B4"/>
    <w:rsid w:val="00DF14FB"/>
    <w:rsid w:val="00DF7DCD"/>
    <w:rsid w:val="00E250EE"/>
    <w:rsid w:val="00E251F6"/>
    <w:rsid w:val="00E3036A"/>
    <w:rsid w:val="00E42508"/>
    <w:rsid w:val="00E432DF"/>
    <w:rsid w:val="00E50B7D"/>
    <w:rsid w:val="00E55B31"/>
    <w:rsid w:val="00E55DB4"/>
    <w:rsid w:val="00E60375"/>
    <w:rsid w:val="00E82DEA"/>
    <w:rsid w:val="00E904A1"/>
    <w:rsid w:val="00E90AD7"/>
    <w:rsid w:val="00E9539A"/>
    <w:rsid w:val="00EB143C"/>
    <w:rsid w:val="00EB29E4"/>
    <w:rsid w:val="00EB7D28"/>
    <w:rsid w:val="00EC0D0C"/>
    <w:rsid w:val="00ED4A2C"/>
    <w:rsid w:val="00EF6940"/>
    <w:rsid w:val="00F2044A"/>
    <w:rsid w:val="00F20BFC"/>
    <w:rsid w:val="00F21F6D"/>
    <w:rsid w:val="00F24D5F"/>
    <w:rsid w:val="00F426D7"/>
    <w:rsid w:val="00F726C3"/>
    <w:rsid w:val="00F7670B"/>
    <w:rsid w:val="00F820CA"/>
    <w:rsid w:val="00F8554C"/>
    <w:rsid w:val="00F95F82"/>
    <w:rsid w:val="00F97A90"/>
    <w:rsid w:val="00FA1ECC"/>
    <w:rsid w:val="00FC2F35"/>
    <w:rsid w:val="00FC3FD7"/>
    <w:rsid w:val="00FC6B03"/>
    <w:rsid w:val="00FD1FC6"/>
    <w:rsid w:val="00FD7827"/>
    <w:rsid w:val="00FE0230"/>
    <w:rsid w:val="00FE5869"/>
    <w:rsid w:val="0B1E8874"/>
    <w:rsid w:val="22257E58"/>
    <w:rsid w:val="2F830975"/>
    <w:rsid w:val="4A9FEF8C"/>
    <w:rsid w:val="7B90177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7DAFF2"/>
  <w15:docId w15:val="{3B121B4A-06B2-40BF-BECE-4B088022D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4E3CB2"/>
    <w:rPr>
      <w:sz w:val="24"/>
      <w:lang w:val="en-US" w:eastAsia="en-US"/>
    </w:rPr>
  </w:style>
  <w:style w:type="paragraph" w:styleId="Heading1">
    <w:name w:val="heading 1"/>
    <w:basedOn w:val="Normal"/>
    <w:next w:val="Paragraph"/>
    <w:qFormat/>
    <w:pPr>
      <w:keepNext/>
      <w:spacing w:before="240" w:after="240"/>
      <w:jc w:val="center"/>
      <w:outlineLvl w:val="0"/>
    </w:pPr>
    <w:rPr>
      <w:b/>
      <w:caps/>
    </w:rPr>
  </w:style>
  <w:style w:type="paragraph" w:styleId="Heading2">
    <w:name w:val="heading 2"/>
    <w:basedOn w:val="Normal"/>
    <w:next w:val="Paragraph"/>
    <w:qFormat/>
    <w:pPr>
      <w:keepNext/>
      <w:spacing w:before="240" w:after="240"/>
      <w:jc w:val="center"/>
      <w:outlineLvl w:val="1"/>
    </w:pPr>
    <w:rPr>
      <w:b/>
    </w:rPr>
  </w:style>
  <w:style w:type="paragraph" w:styleId="Heading3">
    <w:name w:val="heading 3"/>
    <w:basedOn w:val="Normal"/>
    <w:next w:val="Normal"/>
    <w:qFormat/>
    <w:rsid w:val="005854B0"/>
    <w:pPr>
      <w:keepNext/>
      <w:spacing w:before="240" w:after="240"/>
      <w:jc w:val="center"/>
      <w:outlineLvl w:val="2"/>
    </w:pPr>
    <w:rPr>
      <w:i/>
      <w:iCs/>
      <w:sz w:val="20"/>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Pr>
      <w:sz w:val="16"/>
    </w:rPr>
  </w:style>
  <w:style w:type="paragraph" w:customStyle="1" w:styleId="PaperTitle">
    <w:name w:val="Paper Title"/>
    <w:basedOn w:val="Normal"/>
    <w:next w:val="AuthorName"/>
    <w:pPr>
      <w:spacing w:before="1200"/>
      <w:jc w:val="center"/>
    </w:pPr>
    <w:rPr>
      <w:b/>
      <w:sz w:val="36"/>
    </w:rPr>
  </w:style>
  <w:style w:type="paragraph" w:customStyle="1" w:styleId="AuthorName">
    <w:name w:val="Author Name"/>
    <w:basedOn w:val="Normal"/>
    <w:next w:val="AuthorAffiliation"/>
    <w:pPr>
      <w:spacing w:before="360" w:after="360"/>
      <w:jc w:val="center"/>
    </w:pPr>
    <w:rPr>
      <w:sz w:val="28"/>
    </w:rPr>
  </w:style>
  <w:style w:type="paragraph" w:customStyle="1" w:styleId="AuthorAffiliation">
    <w:name w:val="Author Affiliation"/>
    <w:basedOn w:val="Normal"/>
    <w:pPr>
      <w:jc w:val="center"/>
    </w:pPr>
    <w:rPr>
      <w:i/>
      <w:sz w:val="20"/>
    </w:rPr>
  </w:style>
  <w:style w:type="paragraph" w:customStyle="1" w:styleId="Abstract">
    <w:name w:val="Abstract"/>
    <w:basedOn w:val="Normal"/>
    <w:next w:val="Heading1"/>
    <w:rsid w:val="00F20BFC"/>
    <w:pPr>
      <w:spacing w:before="360" w:after="360"/>
      <w:ind w:left="289" w:right="289"/>
      <w:jc w:val="both"/>
    </w:pPr>
    <w:rPr>
      <w:sz w:val="18"/>
    </w:rPr>
  </w:style>
  <w:style w:type="paragraph" w:customStyle="1" w:styleId="Paragraph">
    <w:name w:val="Paragraph"/>
    <w:basedOn w:val="Normal"/>
    <w:rsid w:val="005E415C"/>
    <w:pPr>
      <w:ind w:firstLine="284"/>
      <w:jc w:val="both"/>
    </w:pPr>
    <w:rPr>
      <w:sz w:val="20"/>
    </w:rPr>
  </w:style>
  <w:style w:type="character" w:styleId="FootnoteReference">
    <w:name w:val="footnote reference"/>
    <w:semiHidden/>
    <w:rPr>
      <w:vertAlign w:val="superscript"/>
    </w:rPr>
  </w:style>
  <w:style w:type="paragraph" w:customStyle="1" w:styleId="Reference">
    <w:name w:val="Reference"/>
    <w:basedOn w:val="Paragraph"/>
    <w:rsid w:val="00AE7500"/>
    <w:pPr>
      <w:numPr>
        <w:numId w:val="15"/>
      </w:numPr>
      <w:ind w:left="426" w:hanging="426"/>
    </w:pPr>
  </w:style>
  <w:style w:type="paragraph" w:customStyle="1" w:styleId="FigureCaption">
    <w:name w:val="Figure Caption"/>
    <w:next w:val="Paragraph"/>
    <w:rsid w:val="00161A5B"/>
    <w:pPr>
      <w:spacing w:before="120"/>
      <w:jc w:val="center"/>
    </w:pPr>
    <w:rPr>
      <w:sz w:val="18"/>
      <w:lang w:val="en-US" w:eastAsia="en-US"/>
    </w:rPr>
  </w:style>
  <w:style w:type="paragraph" w:customStyle="1" w:styleId="Figure">
    <w:name w:val="Figure"/>
    <w:basedOn w:val="Paragraph"/>
    <w:pPr>
      <w:keepNext/>
      <w:ind w:firstLine="0"/>
      <w:jc w:val="center"/>
    </w:pPr>
  </w:style>
  <w:style w:type="paragraph" w:customStyle="1" w:styleId="Equation">
    <w:name w:val="Equation"/>
    <w:basedOn w:val="Paragraph"/>
    <w:rsid w:val="001146DC"/>
    <w:pPr>
      <w:tabs>
        <w:tab w:val="center" w:pos="4320"/>
        <w:tab w:val="right" w:pos="9242"/>
      </w:tabs>
      <w:ind w:firstLine="0"/>
      <w:jc w:val="center"/>
    </w:pPr>
  </w:style>
  <w:style w:type="paragraph" w:styleId="BalloonText">
    <w:name w:val="Balloon Text"/>
    <w:basedOn w:val="Normal"/>
    <w:link w:val="BalloonTextChar"/>
    <w:rsid w:val="00114AB1"/>
    <w:rPr>
      <w:rFonts w:ascii="Tahoma" w:hAnsi="Tahoma" w:cs="Tahoma"/>
      <w:sz w:val="16"/>
      <w:szCs w:val="16"/>
    </w:rPr>
  </w:style>
  <w:style w:type="character" w:customStyle="1" w:styleId="BalloonTextChar">
    <w:name w:val="Balloon Text Char"/>
    <w:basedOn w:val="DefaultParagraphFont"/>
    <w:link w:val="BalloonText"/>
    <w:rsid w:val="00114AB1"/>
    <w:rPr>
      <w:rFonts w:ascii="Tahoma" w:hAnsi="Tahoma" w:cs="Tahoma"/>
      <w:sz w:val="16"/>
      <w:szCs w:val="16"/>
      <w:lang w:val="en-US" w:eastAsia="en-US"/>
    </w:rPr>
  </w:style>
  <w:style w:type="character" w:styleId="Hyperlink">
    <w:name w:val="Hyperlink"/>
    <w:rPr>
      <w:color w:val="0000FF"/>
      <w:u w:val="single"/>
    </w:rPr>
  </w:style>
  <w:style w:type="table" w:styleId="TableGrid">
    <w:name w:val="Table Grid"/>
    <w:basedOn w:val="TableNormal"/>
    <w:rsid w:val="006422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bulleted">
    <w:name w:val="Paragraph (bulleted)"/>
    <w:basedOn w:val="Paragraph"/>
    <w:rsid w:val="0040225B"/>
    <w:pPr>
      <w:numPr>
        <w:numId w:val="28"/>
      </w:numPr>
      <w:ind w:left="641" w:hanging="357"/>
    </w:pPr>
  </w:style>
  <w:style w:type="paragraph" w:customStyle="1" w:styleId="AuthorEmail">
    <w:name w:val="Author Email"/>
    <w:basedOn w:val="Normal"/>
    <w:qFormat/>
    <w:rsid w:val="001D469C"/>
    <w:pPr>
      <w:jc w:val="center"/>
    </w:pPr>
    <w:rPr>
      <w:sz w:val="20"/>
    </w:rPr>
  </w:style>
  <w:style w:type="paragraph" w:styleId="NormalWeb">
    <w:name w:val="Normal (Web)"/>
    <w:basedOn w:val="Normal"/>
    <w:uiPriority w:val="99"/>
    <w:unhideWhenUsed/>
    <w:rsid w:val="005F7475"/>
    <w:pPr>
      <w:spacing w:before="100" w:beforeAutospacing="1" w:after="100" w:afterAutospacing="1"/>
    </w:pPr>
    <w:rPr>
      <w:szCs w:val="24"/>
      <w:lang w:val="en-GB" w:eastAsia="en-GB"/>
    </w:rPr>
  </w:style>
  <w:style w:type="character" w:styleId="Strong">
    <w:name w:val="Strong"/>
    <w:basedOn w:val="DefaultParagraphFont"/>
    <w:uiPriority w:val="22"/>
    <w:qFormat/>
    <w:rsid w:val="005F7475"/>
    <w:rPr>
      <w:b/>
      <w:bCs/>
    </w:rPr>
  </w:style>
  <w:style w:type="character" w:styleId="Emphasis">
    <w:name w:val="Emphasis"/>
    <w:basedOn w:val="DefaultParagraphFont"/>
    <w:uiPriority w:val="20"/>
    <w:qFormat/>
    <w:rsid w:val="005F7475"/>
    <w:rPr>
      <w:i/>
      <w:iCs/>
    </w:rPr>
  </w:style>
  <w:style w:type="paragraph" w:customStyle="1" w:styleId="TableCaption">
    <w:name w:val="Table Caption"/>
    <w:basedOn w:val="FigureCaption"/>
    <w:qFormat/>
    <w:rsid w:val="005A0E21"/>
    <w:rPr>
      <w:szCs w:val="18"/>
    </w:rPr>
  </w:style>
  <w:style w:type="paragraph" w:customStyle="1" w:styleId="Paragraphnumbered">
    <w:name w:val="Paragraph (numbered)"/>
    <w:rsid w:val="000B49C0"/>
    <w:pPr>
      <w:numPr>
        <w:numId w:val="43"/>
      </w:numPr>
      <w:jc w:val="both"/>
    </w:pPr>
    <w:rPr>
      <w:lang w:val="en-US" w:eastAsia="en-US"/>
    </w:rPr>
  </w:style>
  <w:style w:type="character" w:styleId="UnresolvedMention">
    <w:name w:val="Unresolved Mention"/>
    <w:basedOn w:val="DefaultParagraphFont"/>
    <w:uiPriority w:val="99"/>
    <w:semiHidden/>
    <w:unhideWhenUsed/>
    <w:rsid w:val="00613B4D"/>
    <w:rPr>
      <w:color w:val="808080"/>
      <w:shd w:val="clear" w:color="auto" w:fill="E6E6E6"/>
    </w:rPr>
  </w:style>
  <w:style w:type="paragraph" w:styleId="ListParagraph">
    <w:name w:val="List Paragraph"/>
    <w:basedOn w:val="Normal"/>
    <w:uiPriority w:val="34"/>
    <w:qFormat/>
    <w:rsid w:val="006E4474"/>
    <w:pPr>
      <w:ind w:left="720"/>
      <w:contextualSpacing/>
    </w:pPr>
  </w:style>
  <w:style w:type="character" w:styleId="CommentReference">
    <w:name w:val="annotation reference"/>
    <w:basedOn w:val="DefaultParagraphFont"/>
    <w:semiHidden/>
    <w:unhideWhenUsed/>
    <w:rsid w:val="005E71ED"/>
    <w:rPr>
      <w:sz w:val="16"/>
      <w:szCs w:val="16"/>
    </w:rPr>
  </w:style>
  <w:style w:type="paragraph" w:styleId="CommentText">
    <w:name w:val="annotation text"/>
    <w:basedOn w:val="Normal"/>
    <w:link w:val="CommentTextChar"/>
    <w:semiHidden/>
    <w:unhideWhenUsed/>
    <w:rsid w:val="005E71ED"/>
    <w:rPr>
      <w:sz w:val="20"/>
    </w:rPr>
  </w:style>
  <w:style w:type="character" w:customStyle="1" w:styleId="CommentTextChar">
    <w:name w:val="Comment Text Char"/>
    <w:basedOn w:val="DefaultParagraphFont"/>
    <w:link w:val="CommentText"/>
    <w:semiHidden/>
    <w:rsid w:val="005E71ED"/>
    <w:rPr>
      <w:lang w:val="en-US" w:eastAsia="en-US"/>
    </w:rPr>
  </w:style>
  <w:style w:type="paragraph" w:styleId="CommentSubject">
    <w:name w:val="annotation subject"/>
    <w:basedOn w:val="CommentText"/>
    <w:next w:val="CommentText"/>
    <w:link w:val="CommentSubjectChar"/>
    <w:semiHidden/>
    <w:unhideWhenUsed/>
    <w:rsid w:val="005E71ED"/>
    <w:rPr>
      <w:b/>
      <w:bCs/>
    </w:rPr>
  </w:style>
  <w:style w:type="character" w:customStyle="1" w:styleId="CommentSubjectChar">
    <w:name w:val="Comment Subject Char"/>
    <w:basedOn w:val="CommentTextChar"/>
    <w:link w:val="CommentSubject"/>
    <w:semiHidden/>
    <w:rsid w:val="005E71ED"/>
    <w:rPr>
      <w:b/>
      <w:bCs/>
      <w:lang w:val="en-US" w:eastAsia="en-US"/>
    </w:rPr>
  </w:style>
  <w:style w:type="character" w:styleId="FollowedHyperlink">
    <w:name w:val="FollowedHyperlink"/>
    <w:basedOn w:val="DefaultParagraphFont"/>
    <w:semiHidden/>
    <w:unhideWhenUsed/>
    <w:rsid w:val="00733C2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3681671">
      <w:bodyDiv w:val="1"/>
      <w:marLeft w:val="0"/>
      <w:marRight w:val="0"/>
      <w:marTop w:val="0"/>
      <w:marBottom w:val="0"/>
      <w:divBdr>
        <w:top w:val="none" w:sz="0" w:space="0" w:color="auto"/>
        <w:left w:val="none" w:sz="0" w:space="0" w:color="auto"/>
        <w:bottom w:val="none" w:sz="0" w:space="0" w:color="auto"/>
        <w:right w:val="none" w:sz="0" w:space="0" w:color="auto"/>
      </w:divBdr>
    </w:div>
    <w:div w:id="1283997439">
      <w:bodyDiv w:val="1"/>
      <w:marLeft w:val="0"/>
      <w:marRight w:val="0"/>
      <w:marTop w:val="0"/>
      <w:marBottom w:val="0"/>
      <w:divBdr>
        <w:top w:val="none" w:sz="0" w:space="0" w:color="auto"/>
        <w:left w:val="none" w:sz="0" w:space="0" w:color="auto"/>
        <w:bottom w:val="none" w:sz="0" w:space="0" w:color="auto"/>
        <w:right w:val="none" w:sz="0" w:space="0" w:color="auto"/>
      </w:divBdr>
    </w:div>
    <w:div w:id="172576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204g1a0539@srit.ac.in"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hyperlink" Target="https://sci-hub.hkvisa.net/10.1109/ICCSCE50387.2020.9204927" TargetMode="External"/><Relationship Id="rId21" Type="http://schemas.openxmlformats.org/officeDocument/2006/relationships/image" Target="media/image8.jpg"/><Relationship Id="rId34" Type="http://schemas.openxmlformats.org/officeDocument/2006/relationships/image" Target="media/image21.png"/><Relationship Id="rId42" Type="http://schemas.openxmlformats.org/officeDocument/2006/relationships/hyperlink" Target="https://sci-hub.se/10.1109/ICOEI48184.2020.9142980" TargetMode="External"/><Relationship Id="rId47" Type="http://schemas.openxmlformats.org/officeDocument/2006/relationships/hyperlink" Target="https://journalofbigdata.springeropen.com/articles/10.1186/s40537-019-0268-2" TargetMode="External"/><Relationship Id="rId50" Type="http://schemas.openxmlformats.org/officeDocument/2006/relationships/hyperlink" Target="https://www.mdpi.com/2077-0472/12/10/1745" TargetMode="External"/><Relationship Id="rId55" Type="http://schemas.openxmlformats.org/officeDocument/2006/relationships/hyperlink" Target="https://www.instructables.com/Object-Detection-on-Raspberry-Pi/"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yperlink" Target="mailto:204g1a0547@srit.ac.in"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ijsdr.org/papers/IJSDR2004025.pdf" TargetMode="External"/><Relationship Id="rId45" Type="http://schemas.openxmlformats.org/officeDocument/2006/relationships/hyperlink" Target="https://www.researchgate.net/publication/352539574_Real-time_Animal_Detection_and_Prevention_System_for_Crop_Fields" TargetMode="External"/><Relationship Id="rId53" Type="http://schemas.openxmlformats.org/officeDocument/2006/relationships/hyperlink" Target="https://medium.com/technology-hits/simplified-raspberry-pi-plant-watering-system-942099e4e2cd" TargetMode="External"/><Relationship Id="rId58" Type="http://schemas.openxmlformats.org/officeDocument/2006/relationships/hyperlink" Target="https://raspberrypi-guide.github.io/electronics/using-usb-webcams" TargetMode="External"/><Relationship Id="rId5" Type="http://schemas.openxmlformats.org/officeDocument/2006/relationships/numbering" Target="numbering.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hyperlink" Target="mailto:harichandana.cse@srit.ac.in" TargetMode="Externa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ijert.org/plant-monitoring-system?amp=1" TargetMode="External"/><Relationship Id="rId48" Type="http://schemas.openxmlformats.org/officeDocument/2006/relationships/hyperlink" Target="https://www.researchgate.net/publication/320532203_Internet_of_Things_IoT_Definitions_Challenges_and_Recent_Research_Directions" TargetMode="External"/><Relationship Id="rId56" Type="http://schemas.openxmlformats.org/officeDocument/2006/relationships/hyperlink" Target="https://robu.in/how-to-connect-relay-to-raspberry-pi-3/" TargetMode="External"/><Relationship Id="rId8" Type="http://schemas.openxmlformats.org/officeDocument/2006/relationships/webSettings" Target="webSettings.xml"/><Relationship Id="rId51" Type="http://schemas.openxmlformats.org/officeDocument/2006/relationships/hyperlink" Target="https://projects.raspberrypi.org/en/projects/raspberry-pi-getting-started" TargetMode="External"/><Relationship Id="rId3" Type="http://schemas.openxmlformats.org/officeDocument/2006/relationships/customXml" Target="../customXml/item3.xml"/><Relationship Id="rId12" Type="http://schemas.openxmlformats.org/officeDocument/2006/relationships/hyperlink" Target="mailto:204g1a0516@srit.ac.in" TargetMode="External"/><Relationship Id="rId17" Type="http://schemas.openxmlformats.org/officeDocument/2006/relationships/image" Target="media/image4.jp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hyperlink" Target="https://www.ijcrt.org/papers/IJCRT2305319.pdf" TargetMode="External"/><Relationship Id="rId59"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hyperlink" Target="https://www.irjmets.com/uploadedfiles/paper/volume3/issue_4_april_2021/8688/1628083357.pdf" TargetMode="External"/><Relationship Id="rId54" Type="http://schemas.openxmlformats.org/officeDocument/2006/relationships/hyperlink" Target="https://www.elprocus.com/soil-moisture-sensor-working-and-application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hyperlink" Target="https://www.researchgate.net/publication/351003790_Internet_of_Things_IoT" TargetMode="External"/><Relationship Id="rId57" Type="http://schemas.openxmlformats.org/officeDocument/2006/relationships/hyperlink" Target="https://www.digikey.com/en/maker/tutorials/2021/how-to-control-servo-motors-with-a-raspberry-pi" TargetMode="External"/><Relationship Id="rId10" Type="http://schemas.openxmlformats.org/officeDocument/2006/relationships/hyperlink" Target="mailto:204g1a0548@srit.ac.in" TargetMode="External"/><Relationship Id="rId31" Type="http://schemas.openxmlformats.org/officeDocument/2006/relationships/image" Target="media/image18.png"/><Relationship Id="rId44" Type="http://schemas.openxmlformats.org/officeDocument/2006/relationships/hyperlink" Target="https://ieeexplore.ieee.org/document/8389935" TargetMode="External"/><Relationship Id="rId52" Type="http://schemas.openxmlformats.org/officeDocument/2006/relationships/hyperlink" Target="https://components101.com/sensors/dht11-temperature-sensor%20" TargetMode="External"/><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levins\Desktop\8x11WordTemplates\article_templates\single_column\8_point5_x11_single_colum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46995F60857E14C80FE53F9695AA2C6" ma:contentTypeVersion="7" ma:contentTypeDescription="Create a new document." ma:contentTypeScope="" ma:versionID="38c5f35686c3c4cec37769de32b93b97">
  <xsd:schema xmlns:xsd="http://www.w3.org/2001/XMLSchema" xmlns:xs="http://www.w3.org/2001/XMLSchema" xmlns:p="http://schemas.microsoft.com/office/2006/metadata/properties" xmlns:ns2="62f7b773-16dd-4b3c-b599-ed9bfcbd904f" xmlns:ns3="c3a8a8ca-00e5-416b-a184-163173e53f53" targetNamespace="http://schemas.microsoft.com/office/2006/metadata/properties" ma:root="true" ma:fieldsID="c7a00eb472d1264d625833f449ae8108" ns2:_="" ns3:_="">
    <xsd:import namespace="62f7b773-16dd-4b3c-b599-ed9bfcbd904f"/>
    <xsd:import namespace="c3a8a8ca-00e5-416b-a184-163173e53f5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f7b773-16dd-4b3c-b599-ed9bfcbd90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3a8a8ca-00e5-416b-a184-163173e53f5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3F62D3-EB58-423F-9DEC-FB3FD7A7276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844FC6D-7350-442F-8936-25B8D55E2C0C}">
  <ds:schemaRefs>
    <ds:schemaRef ds:uri="http://schemas.microsoft.com/sharepoint/v3/contenttype/forms"/>
  </ds:schemaRefs>
</ds:datastoreItem>
</file>

<file path=customXml/itemProps3.xml><?xml version="1.0" encoding="utf-8"?>
<ds:datastoreItem xmlns:ds="http://schemas.openxmlformats.org/officeDocument/2006/customXml" ds:itemID="{CF065601-3004-4BED-8BEF-2E59F4003D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f7b773-16dd-4b3c-b599-ed9bfcbd904f"/>
    <ds:schemaRef ds:uri="c3a8a8ca-00e5-416b-a184-163173e53f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697ED27-AAD2-43E1-AA38-35C328735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8_point5_x11_single_column_template</Template>
  <TotalTime>221</TotalTime>
  <Pages>15</Pages>
  <Words>4492</Words>
  <Characters>25609</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Title Goes Here</vt:lpstr>
    </vt:vector>
  </TitlesOfParts>
  <Company>PPI</Company>
  <LinksUpToDate>false</LinksUpToDate>
  <CharactersWithSpaces>30041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Goes Here</dc:title>
  <dc:creator>Ruth Levins</dc:creator>
  <cp:lastModifiedBy>A Likhitha</cp:lastModifiedBy>
  <cp:revision>181</cp:revision>
  <cp:lastPrinted>2011-03-03T08:29:00Z</cp:lastPrinted>
  <dcterms:created xsi:type="dcterms:W3CDTF">2023-09-01T14:34:00Z</dcterms:created>
  <dcterms:modified xsi:type="dcterms:W3CDTF">2024-03-10T08:31:00Z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0x010100846995F60857E14C80FE53F9695AA2C6</vt:lpwstr>
  </property>
</Properties>
</file>